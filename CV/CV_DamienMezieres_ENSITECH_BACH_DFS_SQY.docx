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0E40" w14:textId="180AA22D" w:rsidR="00D06709" w:rsidRPr="000D777A" w:rsidRDefault="00A10CDE" w:rsidP="00DF1CB4">
      <w:pPr>
        <w:rPr>
          <w:rFonts w:ascii="Century Gothic" w:hAnsi="Century Gothic"/>
          <w:sz w:val="8"/>
          <w:szCs w:val="12"/>
        </w:rPr>
      </w:pPr>
      <w:r w:rsidRPr="000D777A">
        <w:rPr>
          <w:rFonts w:ascii="Century Gothic" w:hAnsi="Century Gothic"/>
          <w:noProof/>
        </w:rPr>
        <w:drawing>
          <wp:anchor distT="0" distB="0" distL="114300" distR="114300" simplePos="0" relativeHeight="251771904" behindDoc="0" locked="0" layoutInCell="1" allowOverlap="1" wp14:anchorId="3B2D5744" wp14:editId="1D3400D3">
            <wp:simplePos x="0" y="0"/>
            <wp:positionH relativeFrom="margin">
              <wp:posOffset>-99060</wp:posOffset>
            </wp:positionH>
            <wp:positionV relativeFrom="paragraph">
              <wp:posOffset>57150</wp:posOffset>
            </wp:positionV>
            <wp:extent cx="1177290" cy="1278255"/>
            <wp:effectExtent l="57150" t="57150" r="60960" b="5524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1" b="9301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127825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17E">
        <w:rPr>
          <w:noProof/>
        </w:rPr>
        <w:drawing>
          <wp:anchor distT="0" distB="0" distL="114300" distR="114300" simplePos="0" relativeHeight="251770880" behindDoc="0" locked="0" layoutInCell="1" allowOverlap="1" wp14:anchorId="5B9B8462" wp14:editId="67AE7449">
            <wp:simplePos x="0" y="0"/>
            <wp:positionH relativeFrom="margin">
              <wp:posOffset>5467697</wp:posOffset>
            </wp:positionH>
            <wp:positionV relativeFrom="paragraph">
              <wp:posOffset>-447675</wp:posOffset>
            </wp:positionV>
            <wp:extent cx="1670209" cy="1114425"/>
            <wp:effectExtent l="0" t="0" r="635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3" cy="111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31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620"/>
        <w:gridCol w:w="10080"/>
        <w:gridCol w:w="10800"/>
      </w:tblGrid>
      <w:tr w:rsidR="00F8771A" w:rsidRPr="000D777A" w14:paraId="5ADF329B" w14:textId="190712B6" w:rsidTr="0003577E">
        <w:trPr>
          <w:trHeight w:val="2231"/>
        </w:trPr>
        <w:tc>
          <w:tcPr>
            <w:tcW w:w="10620" w:type="dxa"/>
          </w:tcPr>
          <w:p w14:paraId="4A5B7003" w14:textId="6004179C" w:rsidR="00F8771A" w:rsidRPr="00D7020A" w:rsidRDefault="00F8771A" w:rsidP="000D777A">
            <w:pPr>
              <w:pStyle w:val="Titre1"/>
              <w:rPr>
                <w:rFonts w:ascii="Century Gothic" w:hAnsi="Century Gothic" w:cs="Calibri"/>
                <w:sz w:val="44"/>
                <w:szCs w:val="44"/>
              </w:rPr>
            </w:pPr>
            <w:r w:rsidRPr="000D777A">
              <w:rPr>
                <w:rFonts w:ascii="Century Gothic" w:hAnsi="Century Gothic" w:cs="Calibri"/>
                <w:color w:val="2F5496" w:themeColor="accent1" w:themeShade="BF"/>
                <w:sz w:val="48"/>
                <w:szCs w:val="48"/>
              </w:rPr>
              <w:t xml:space="preserve"> </w:t>
            </w:r>
            <w:r w:rsidR="00184627">
              <w:rPr>
                <w:rFonts w:ascii="Century Gothic" w:hAnsi="Century Gothic" w:cs="Calibri"/>
                <w:caps w:val="0"/>
                <w:color w:val="2F5496" w:themeColor="accent1" w:themeShade="BF"/>
                <w:sz w:val="44"/>
                <w:szCs w:val="44"/>
              </w:rPr>
              <w:t>Damien</w:t>
            </w:r>
            <w:r w:rsidRPr="00D7020A">
              <w:rPr>
                <w:rFonts w:ascii="Century Gothic" w:hAnsi="Century Gothic" w:cs="Calibri"/>
                <w:caps w:val="0"/>
                <w:color w:val="2F5496" w:themeColor="accent1" w:themeShade="BF"/>
                <w:sz w:val="44"/>
                <w:szCs w:val="44"/>
              </w:rPr>
              <w:t xml:space="preserve"> </w:t>
            </w:r>
            <w:r w:rsidR="00184627">
              <w:rPr>
                <w:rFonts w:ascii="Century Gothic" w:hAnsi="Century Gothic" w:cs="Calibri"/>
                <w:caps w:val="0"/>
                <w:color w:val="2F5496" w:themeColor="accent1" w:themeShade="BF"/>
                <w:sz w:val="44"/>
                <w:szCs w:val="44"/>
              </w:rPr>
              <w:t>MEZIERES</w:t>
            </w:r>
          </w:p>
          <w:p w14:paraId="7B1CB977" w14:textId="2B938BC8" w:rsidR="00F8771A" w:rsidRPr="002D217E" w:rsidRDefault="00F22C60" w:rsidP="000D777A">
            <w:pPr>
              <w:pStyle w:val="Titre2"/>
              <w:spacing w:after="120"/>
              <w:ind w:left="284"/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</w:pPr>
            <w:r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  <w:t>BACHELOR DFS</w:t>
            </w:r>
            <w:r w:rsidR="002D217E" w:rsidRPr="002D217E"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  <w:t xml:space="preserve"> </w:t>
            </w:r>
            <w:r w:rsidR="00AF4060"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  <w:t>en alternance</w:t>
            </w:r>
          </w:p>
          <w:p w14:paraId="6B87734C" w14:textId="04098F18" w:rsidR="00F8771A" w:rsidRPr="00D7020A" w:rsidRDefault="00F8771A" w:rsidP="000D777A">
            <w:pPr>
              <w:ind w:left="284"/>
              <w:jc w:val="center"/>
              <w:rPr>
                <w:rFonts w:ascii="Century Gothic" w:hAnsi="Century Gothic" w:cs="Calibri"/>
                <w:color w:val="2F5496" w:themeColor="accent1" w:themeShade="BF"/>
                <w:sz w:val="22"/>
                <w:szCs w:val="28"/>
              </w:rPr>
            </w:pPr>
            <w:r w:rsidRPr="00D7020A">
              <w:rPr>
                <w:rFonts w:ascii="Century Gothic" w:hAnsi="Century Gothic" w:cs="Calibri"/>
                <w:color w:val="2F5496" w:themeColor="accent1" w:themeShade="BF"/>
                <w:sz w:val="22"/>
                <w:szCs w:val="28"/>
              </w:rPr>
              <w:t xml:space="preserve">Rythme : </w:t>
            </w:r>
            <w:r w:rsidR="00F22C60">
              <w:rPr>
                <w:rFonts w:ascii="Century Gothic" w:hAnsi="Century Gothic" w:cs="Calibri"/>
                <w:color w:val="2F5496" w:themeColor="accent1" w:themeShade="BF"/>
                <w:sz w:val="22"/>
                <w:szCs w:val="28"/>
              </w:rPr>
              <w:t>2-3 semaines entreprise / 1 semaine école sur 12 mois</w:t>
            </w:r>
          </w:p>
          <w:p w14:paraId="384AF044" w14:textId="6E6E4083" w:rsidR="00F8771A" w:rsidRPr="000D777A" w:rsidRDefault="00547F84" w:rsidP="00D8008D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392901C9" wp14:editId="23B9C8BD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113665</wp:posOffset>
                      </wp:positionV>
                      <wp:extent cx="4552950" cy="297180"/>
                      <wp:effectExtent l="0" t="0" r="0" b="7620"/>
                      <wp:wrapNone/>
                      <wp:docPr id="37" name="Groupe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52950" cy="297180"/>
                                <a:chOff x="0" y="0"/>
                                <a:chExt cx="4552950" cy="297180"/>
                              </a:xfrm>
                            </wpg:grpSpPr>
                            <wps:wsp>
                              <wps:cNvPr id="34" name="Rectangle : coins arrondis 34"/>
                              <wps:cNvSpPr/>
                              <wps:spPr>
                                <a:xfrm>
                                  <a:off x="0" y="0"/>
                                  <a:ext cx="1352550" cy="2971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438D78" w14:textId="5B0872DE" w:rsidR="00CA3714" w:rsidRPr="00547F84" w:rsidRDefault="00A10CDE" w:rsidP="00CA37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Rigoureux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Rectangle : coins arrondis 35"/>
                              <wps:cNvSpPr/>
                              <wps:spPr>
                                <a:xfrm>
                                  <a:off x="1600200" y="0"/>
                                  <a:ext cx="1352550" cy="2971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FF">
                                    <a:lumMod val="75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077F6F27" w14:textId="36064E01" w:rsidR="00547F84" w:rsidRPr="00547F84" w:rsidRDefault="00A10CDE" w:rsidP="00547F8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Esprit d’équipe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 : coins arrondis 36"/>
                              <wps:cNvSpPr/>
                              <wps:spPr>
                                <a:xfrm>
                                  <a:off x="3200400" y="0"/>
                                  <a:ext cx="1352550" cy="2971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FF">
                                    <a:lumMod val="75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499D3D1A" w14:textId="0F568361" w:rsidR="00547F84" w:rsidRPr="00547F84" w:rsidRDefault="00C11EEA" w:rsidP="00547F8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Curiosité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901C9" id="Groupe 37" o:spid="_x0000_s1026" style="position:absolute;margin-left:99pt;margin-top:8.95pt;width:358.5pt;height:23.4pt;z-index:251769856" coordsize="45529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">
                      <v:roundrect id="Rectangle : coins arrondis 34" o:spid="_x0000_s1027" style="position:absolute;width:13525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" fillcolor="#bfbfbf [2412]" stroked="f" strokeweight="1pt">
                        <v:stroke joinstyle="miter"/>
                        <v:textbox>
                          <w:txbxContent>
                            <w:p w14:paraId="31438D78" w14:textId="5B0872DE" w:rsidR="00CA3714" w:rsidRPr="00547F84" w:rsidRDefault="00A10CDE" w:rsidP="00CA371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Rigoureux</w:t>
                              </w:r>
                            </w:p>
                          </w:txbxContent>
                        </v:textbox>
                      </v:roundrect>
                      <v:roundrect id="Rectangle : coins arrondis 35" o:spid="_x0000_s1028" style="position:absolute;left:16002;width:13525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" fillcolor="#bfbfbf" stroked="f" strokeweight="1pt">
                        <v:stroke joinstyle="miter"/>
                        <v:textbox>
                          <w:txbxContent>
                            <w:p w14:paraId="077F6F27" w14:textId="36064E01" w:rsidR="00547F84" w:rsidRPr="00547F84" w:rsidRDefault="00A10CDE" w:rsidP="00547F8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Esprit d’équipe</w:t>
                              </w:r>
                            </w:p>
                          </w:txbxContent>
                        </v:textbox>
                      </v:roundrect>
                      <v:roundrect id="Rectangle : coins arrondis 36" o:spid="_x0000_s1029" style="position:absolute;left:32004;width:13525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" fillcolor="#bfbfbf" stroked="f" strokeweight="1pt">
                        <v:stroke joinstyle="miter"/>
                        <v:textbox>
                          <w:txbxContent>
                            <w:p w14:paraId="499D3D1A" w14:textId="0F568361" w:rsidR="00547F84" w:rsidRPr="00547F84" w:rsidRDefault="00C11EEA" w:rsidP="00547F8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Curiosité</w:t>
                              </w: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</w:p>
          <w:p w14:paraId="30E4F6DC" w14:textId="69D42F2E" w:rsidR="00F8771A" w:rsidRPr="000D777A" w:rsidRDefault="00A32239" w:rsidP="006741F6">
            <w:pPr>
              <w:tabs>
                <w:tab w:val="left" w:pos="7200"/>
              </w:tabs>
              <w:rPr>
                <w:rFonts w:ascii="Century Gothic" w:hAnsi="Century Gothic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39" behindDoc="0" locked="0" layoutInCell="1" allowOverlap="1" wp14:anchorId="5472F8FA" wp14:editId="329F33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405127</wp:posOffset>
                      </wp:positionV>
                      <wp:extent cx="6849110" cy="1038860"/>
                      <wp:effectExtent l="0" t="0" r="27940" b="27940"/>
                      <wp:wrapNone/>
                      <wp:docPr id="4" name="Groupe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49110" cy="1038860"/>
                                <a:chOff x="0" y="0"/>
                                <a:chExt cx="6849110" cy="1038860"/>
                              </a:xfrm>
                            </wpg:grpSpPr>
                            <wpg:grpSp>
                              <wpg:cNvPr id="8" name="Groupe 8"/>
                              <wpg:cNvGrpSpPr/>
                              <wpg:grpSpPr>
                                <a:xfrm>
                                  <a:off x="0" y="0"/>
                                  <a:ext cx="6849110" cy="1038860"/>
                                  <a:chOff x="-28575" y="-1333322"/>
                                  <a:chExt cx="6849525" cy="1038938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" name="Image 1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">
                                    <a:alphaModFix amt="35000"/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14">
                                            <a14:imgEffect>
                                              <a14:artisticPhotocopy/>
                                            </a14:imgEffect>
                                            <a14:imgEffect>
                                              <a14:colorTemperature colorTemp="4700"/>
                                            </a14:imgEffect>
                                            <a14:imgEffect>
                                              <a14:saturation sat="30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-19050" y="-1333322"/>
                                    <a:ext cx="6840000" cy="103798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  <wpg:grpSp>
                                <wpg:cNvPr id="17" name="Groupe 17"/>
                                <wpg:cNvGrpSpPr/>
                                <wpg:grpSpPr>
                                  <a:xfrm>
                                    <a:off x="-28575" y="-1319074"/>
                                    <a:ext cx="6849525" cy="1024690"/>
                                    <a:chOff x="-28575" y="-1319074"/>
                                    <a:chExt cx="6849525" cy="1024690"/>
                                  </a:xfrm>
                                </wpg:grpSpPr>
                                <wps:wsp>
                                  <wps:cNvPr id="19" name="Connecteur droit 19"/>
                                  <wps:cNvCnPr/>
                                  <wps:spPr>
                                    <a:xfrm flipV="1">
                                      <a:off x="-19050" y="-295336"/>
                                      <a:ext cx="6840000" cy="95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4472C4">
                                          <a:lumMod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20" name="Connecteur droit 20"/>
                                  <wps:cNvCnPr/>
                                  <wps:spPr>
                                    <a:xfrm>
                                      <a:off x="-28575" y="-1319074"/>
                                      <a:ext cx="68400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4472C4">
                                          <a:lumMod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21" name="Graphique 21" descr="Bousso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647950" y="35964"/>
                                  <a:ext cx="370840" cy="370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Graphique 22" descr="Calendrier mensuel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8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7150" y="38100"/>
                                  <a:ext cx="292735" cy="29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Graphique 23" descr="Combiné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66675" y="371475"/>
                                  <a:ext cx="283210" cy="283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Graphique 25" descr="Adresse de courrier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2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7150" y="704850"/>
                                  <a:ext cx="292735" cy="29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3CBD39" id="Groupe 4" o:spid="_x0000_s1026" style="position:absolute;margin-left:0;margin-top:31.9pt;width:539.3pt;height:81.8pt;z-index:251658239;mso-height-relative:margin" coordsize="68491,10388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75sLW1qWkubmtbSpqa1tKlpLW16Gcelo75sLW1qWkubmtbSpqa1tKlpLW16Gcel&#10;o75sLW1qWkubmtbSpqa1tKlpLW16Gcelo75sLW1qWkubmtbSpqa1tKlpLW16Gcelo75sLW1qWkub&#10;mtbSpqa1tKlpLW16Gcelo75sLW1qWkubmtbSpqa1tKlpLW16Gcelo75sLW1qWkubmtbSpqa1tKlp&#10;LW16Gcelo75sLW1qWkubmtbSpqa1tKlpLW16Gcelo75sLW1qWkubmtbSpqa1tKlpLW16Gc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0rSlzguHVWSvsRx6aiS9CWOS0eVpC9xXDqqJH2J49JRJelLHJeOKklf4rh0VEn6&#10;Eselo0rSlzguHVWSvsRx6aiS9CWOS0eVpC9xXDqqJH2J49JRJelLHJeOKklf4rh0VEn6Es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75sLW1qWkubmtbSpqa1tKlpLW16Gcelo75sLW1qWkubmtbSpqa1tKlpLW16Gcel&#10;o75sLW1qWkubmtbSpqa1tKlpLW16Gcelo75sLW1qWkubmtbSpqa1tKlpLW16Gcelo75sLW1qWkub&#10;mtbSpqa1tKlpLW16Gcelo75sLW1qWkubmtbSpqa1tKlpLW16Gcelo75sLW1qWkubmtbSpqa1tKlp&#10;LW16Gcelo75sLW1qWkubmtbSpqa1tKlpLW16Gcelo75sLW1qWkubmtbSpqa1tKlpLW16Gc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">
                      <v:group id="Groupe 8" o:spid="_x0000_s1027" style="position:absolute;width:68491;height:10388" coordorigin="-285,-13333" coordsize="68495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 id="Image 16" o:spid="_x0000_s1028" type="#_x0000_t75" style="position:absolute;left:-190;top:-13333;width:68399;height:10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">
                          <v:imagedata r:id="rId23" o:title=""/>
                        </v:shape>
                        <v:group id="Groupe 17" o:spid="_x0000_s1029" style="position:absolute;left:-285;top:-13190;width:68494;height:10247" coordorigin="-285,-13190" coordsize="68495,1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<v:line id="Connecteur droit 19" o:spid="_x0000_s1030" style="position:absolute;flip:y;visibility:visible;mso-wrap-style:square" from="-190,-2953" to="68209,-2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" strokecolor="#203864" strokeweight="1.5pt">
                            <v:stroke joinstyle="miter"/>
                          </v:line>
                          <v:line id="Connecteur droit 20" o:spid="_x0000_s1031" style="position:absolute;visibility:visible;mso-wrap-style:square" from="-285,-13190" to="68114,-1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" strokecolor="#203864" strokeweight="1.5pt">
                            <v:stroke joinstyle="miter"/>
                          </v:line>
                        </v:group>
                      </v:group>
                      <v:shape id="Graphique 21" o:spid="_x0000_s1032" type="#_x0000_t75" alt="Boussole avec un remplissage uni" style="position:absolute;left:26479;top:359;width:3708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">
                        <v:imagedata r:id="rId24" o:title="Boussole avec un remplissage uni"/>
                      </v:shape>
                      <v:shape id="Graphique 22" o:spid="_x0000_s1033" type="#_x0000_t75" alt="Calendrier mensuel avec un remplissage uni" style="position:absolute;left:571;top:381;width:292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">
                        <v:imagedata r:id="rId25" o:title="Calendrier mensuel avec un remplissage uni"/>
                      </v:shape>
                      <v:shape id="Graphique 23" o:spid="_x0000_s1034" type="#_x0000_t75" alt="Combiné avec un remplissage uni" style="position:absolute;left:666;top:3714;width:2832;height:2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">
                        <v:imagedata r:id="rId26" o:title="Combiné avec un remplissage uni"/>
                      </v:shape>
                      <v:shape id="Graphique 25" o:spid="_x0000_s1035" type="#_x0000_t75" alt="Adresse de courrier avec un remplissage uni" style="position:absolute;left:571;top:7048;width:292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">
                        <v:imagedata r:id="rId27" o:title="Adresse de courrier avec un remplissage uni"/>
                      </v:shape>
                    </v:group>
                  </w:pict>
                </mc:Fallback>
              </mc:AlternateContent>
            </w:r>
            <w:r w:rsidR="00F8771A" w:rsidRPr="000D777A">
              <w:rPr>
                <w:rFonts w:ascii="Century Gothic" w:hAnsi="Century Gothic"/>
              </w:rPr>
              <w:tab/>
            </w:r>
          </w:p>
        </w:tc>
        <w:tc>
          <w:tcPr>
            <w:tcW w:w="10080" w:type="dxa"/>
          </w:tcPr>
          <w:p w14:paraId="69157F0C" w14:textId="77777777" w:rsidR="00F8771A" w:rsidRPr="000D777A" w:rsidRDefault="00F8771A" w:rsidP="000D777A">
            <w:pPr>
              <w:pStyle w:val="Titre1"/>
              <w:rPr>
                <w:rFonts w:ascii="Century Gothic" w:hAnsi="Century Gothic"/>
                <w:noProof/>
              </w:rPr>
            </w:pPr>
          </w:p>
        </w:tc>
        <w:tc>
          <w:tcPr>
            <w:tcW w:w="10800" w:type="dxa"/>
          </w:tcPr>
          <w:p w14:paraId="3F657C8D" w14:textId="1ECAE73B" w:rsidR="00F8771A" w:rsidRPr="000D777A" w:rsidRDefault="00F8771A" w:rsidP="000D777A">
            <w:pPr>
              <w:pStyle w:val="Titre1"/>
              <w:rPr>
                <w:rFonts w:ascii="Century Gothic" w:hAnsi="Century Gothic"/>
                <w:noProof/>
              </w:rPr>
            </w:pPr>
          </w:p>
        </w:tc>
      </w:tr>
    </w:tbl>
    <w:p w14:paraId="31929B66" w14:textId="0455A405" w:rsidR="004348FE" w:rsidRPr="0003577E" w:rsidRDefault="00A32239" w:rsidP="0003577E">
      <w:pPr>
        <w:pStyle w:val="Texte"/>
      </w:pPr>
      <w:r w:rsidRPr="00B05B2D">
        <w:rPr>
          <w:rFonts w:ascii="Century Gothic" w:hAnsi="Century Gothic" w:cs="Calibri"/>
          <w:b/>
          <w:bCs/>
          <w:noProof/>
          <w:sz w:val="24"/>
          <w:szCs w:val="32"/>
        </w:rPr>
        <w:drawing>
          <wp:anchor distT="0" distB="0" distL="114300" distR="114300" simplePos="0" relativeHeight="251757568" behindDoc="0" locked="0" layoutInCell="1" allowOverlap="1" wp14:anchorId="3A6FD27E" wp14:editId="683717CA">
            <wp:simplePos x="0" y="0"/>
            <wp:positionH relativeFrom="column">
              <wp:posOffset>5671820</wp:posOffset>
            </wp:positionH>
            <wp:positionV relativeFrom="paragraph">
              <wp:posOffset>48260</wp:posOffset>
            </wp:positionV>
            <wp:extent cx="260985" cy="257175"/>
            <wp:effectExtent l="0" t="0" r="5715" b="9525"/>
            <wp:wrapNone/>
            <wp:docPr id="256" name="Imag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D411DF" wp14:editId="648208A4">
                <wp:simplePos x="0" y="0"/>
                <wp:positionH relativeFrom="column">
                  <wp:posOffset>5888990</wp:posOffset>
                </wp:positionH>
                <wp:positionV relativeFrom="paragraph">
                  <wp:posOffset>27305</wp:posOffset>
                </wp:positionV>
                <wp:extent cx="1028700" cy="351790"/>
                <wp:effectExtent l="0" t="0" r="0" b="0"/>
                <wp:wrapNone/>
                <wp:docPr id="265" name="Zone de text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51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F0515" w14:textId="4D9DE465" w:rsidR="00B05B2D" w:rsidRPr="00C11EEA" w:rsidRDefault="00000000" w:rsidP="00C11EEA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Cs w:val="20"/>
                              </w:rPr>
                            </w:pPr>
                            <w:hyperlink r:id="rId29" w:history="1">
                              <w:r w:rsidR="00B05B2D" w:rsidRPr="00C11EEA">
                                <w:rPr>
                                  <w:rStyle w:val="Lienhypertexte"/>
                                  <w:rFonts w:ascii="Century Gothic" w:hAnsi="Century Gothic" w:cs="Calibri"/>
                                  <w:b/>
                                  <w:bCs/>
                                  <w:szCs w:val="20"/>
                                </w:rPr>
                                <w:t xml:space="preserve">Profil </w:t>
                              </w:r>
                              <w:r w:rsidR="00A26733" w:rsidRPr="00C11EEA">
                                <w:rPr>
                                  <w:rStyle w:val="Lienhypertexte"/>
                                  <w:rFonts w:ascii="Century Gothic" w:hAnsi="Century Gothic" w:cs="Calibri"/>
                                  <w:b/>
                                  <w:bCs/>
                                  <w:szCs w:val="20"/>
                                </w:rPr>
                                <w:t>LinkedIn</w:t>
                              </w:r>
                            </w:hyperlink>
                          </w:p>
                          <w:p w14:paraId="0E22A743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62776465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1953533B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2CACBE6D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7A1213B7" w14:textId="77777777" w:rsidR="00B05B2D" w:rsidRDefault="00B05B2D" w:rsidP="00B05B2D">
                            <w:pPr>
                              <w:spacing w:after="100" w:afterAutospacing="1"/>
                            </w:pPr>
                            <w:r>
                              <w:t xml:space="preserve"> </w:t>
                            </w:r>
                          </w:p>
                          <w:p w14:paraId="228B558F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565E0F03" w14:textId="77777777" w:rsidR="00B05B2D" w:rsidRDefault="00B05B2D" w:rsidP="00B05B2D"/>
                          <w:p w14:paraId="7172CB8A" w14:textId="77777777" w:rsidR="00B05B2D" w:rsidRDefault="00B05B2D" w:rsidP="00B05B2D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D411DF" id="_x0000_t202" coordsize="21600,21600" o:spt="202" path="m,l,21600r21600,l21600,xe">
                <v:stroke joinstyle="miter"/>
                <v:path gradientshapeok="t" o:connecttype="rect"/>
              </v:shapetype>
              <v:shape id="Zone de texte 265" o:spid="_x0000_s1030" type="#_x0000_t202" style="position:absolute;left:0;text-align:left;margin-left:463.7pt;margin-top:2.15pt;width:81pt;height:27.7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zZeGQIAADM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" filled="f" stroked="f" strokeweight=".5pt">
                <v:textbox>
                  <w:txbxContent>
                    <w:p w14:paraId="106F0515" w14:textId="4D9DE465" w:rsidR="00B05B2D" w:rsidRPr="00C11EEA" w:rsidRDefault="00000000" w:rsidP="00C11EEA">
                      <w:pPr>
                        <w:rPr>
                          <w:rFonts w:ascii="Century Gothic" w:hAnsi="Century Gothic"/>
                          <w:b/>
                          <w:bCs/>
                          <w:szCs w:val="20"/>
                        </w:rPr>
                      </w:pPr>
                      <w:hyperlink r:id="rId30" w:history="1">
                        <w:r w:rsidR="00B05B2D" w:rsidRPr="00C11EEA">
                          <w:rPr>
                            <w:rStyle w:val="Lienhypertexte"/>
                            <w:rFonts w:ascii="Century Gothic" w:hAnsi="Century Gothic" w:cs="Calibri"/>
                            <w:b/>
                            <w:bCs/>
                            <w:szCs w:val="20"/>
                          </w:rPr>
                          <w:t xml:space="preserve">Profil </w:t>
                        </w:r>
                        <w:r w:rsidR="00A26733" w:rsidRPr="00C11EEA">
                          <w:rPr>
                            <w:rStyle w:val="Lienhypertexte"/>
                            <w:rFonts w:ascii="Century Gothic" w:hAnsi="Century Gothic" w:cs="Calibri"/>
                            <w:b/>
                            <w:bCs/>
                            <w:szCs w:val="20"/>
                          </w:rPr>
                          <w:t>LinkedIn</w:t>
                        </w:r>
                      </w:hyperlink>
                    </w:p>
                    <w:p w14:paraId="0E22A743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62776465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1953533B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2CACBE6D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7A1213B7" w14:textId="77777777" w:rsidR="00B05B2D" w:rsidRDefault="00B05B2D" w:rsidP="00B05B2D">
                      <w:pPr>
                        <w:spacing w:after="100" w:afterAutospacing="1"/>
                      </w:pPr>
                      <w:r>
                        <w:t xml:space="preserve"> </w:t>
                      </w:r>
                    </w:p>
                    <w:p w14:paraId="228B558F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565E0F03" w14:textId="77777777" w:rsidR="00B05B2D" w:rsidRDefault="00B05B2D" w:rsidP="00B05B2D"/>
                    <w:p w14:paraId="7172CB8A" w14:textId="77777777" w:rsidR="00B05B2D" w:rsidRDefault="00B05B2D" w:rsidP="00B05B2D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6DA8DB" wp14:editId="3E3DE4B5">
                <wp:simplePos x="0" y="0"/>
                <wp:positionH relativeFrom="column">
                  <wp:posOffset>2980690</wp:posOffset>
                </wp:positionH>
                <wp:positionV relativeFrom="paragraph">
                  <wp:posOffset>19050</wp:posOffset>
                </wp:positionV>
                <wp:extent cx="2733675" cy="564515"/>
                <wp:effectExtent l="0" t="0" r="0" b="698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5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50688" w14:textId="63BE3534" w:rsidR="0038331F" w:rsidRDefault="00794945" w:rsidP="0038331F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</w:pPr>
                            <w:r w:rsidRPr="00D42D76">
                              <w:rPr>
                                <w:rFonts w:ascii="Century Gothic" w:hAnsi="Century Gothic" w:cs="Calibri"/>
                                <w:b/>
                                <w:bCs/>
                                <w:i/>
                                <w:iCs/>
                              </w:rPr>
                              <w:t>Adresse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 : </w:t>
                            </w:r>
                            <w:r w:rsidR="00184627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, </w:t>
                            </w:r>
                            <w:r w:rsidR="00184627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impasse de </w:t>
                            </w:r>
                            <w:r w:rsidR="00A2673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bièvres</w:t>
                            </w:r>
                          </w:p>
                          <w:p w14:paraId="540899EA" w14:textId="63380CEA" w:rsidR="00794945" w:rsidRPr="00486F53" w:rsidRDefault="00184627" w:rsidP="0038331F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78210</w:t>
                            </w:r>
                            <w:r w:rsidR="00794945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St Cyr l’Ecole</w:t>
                            </w:r>
                            <w:r w:rsidR="00794945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A8DB" id="Zone de texte 13" o:spid="_x0000_s1031" type="#_x0000_t202" style="position:absolute;left:0;text-align:left;margin-left:234.7pt;margin-top:1.5pt;width:215.25pt;height:44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" filled="f" stroked="f" strokeweight=".5pt">
                <v:textbox>
                  <w:txbxContent>
                    <w:p w14:paraId="35450688" w14:textId="63BE3534" w:rsidR="0038331F" w:rsidRDefault="00794945" w:rsidP="0038331F">
                      <w:pPr>
                        <w:rPr>
                          <w:rFonts w:ascii="Century Gothic" w:hAnsi="Century Gothic" w:cs="Calibri"/>
                          <w:b/>
                          <w:bCs/>
                        </w:rPr>
                      </w:pPr>
                      <w:r w:rsidRPr="00D42D76">
                        <w:rPr>
                          <w:rFonts w:ascii="Century Gothic" w:hAnsi="Century Gothic" w:cs="Calibri"/>
                          <w:b/>
                          <w:bCs/>
                          <w:i/>
                          <w:iCs/>
                        </w:rPr>
                        <w:t>Adresse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 : </w:t>
                      </w:r>
                      <w:r w:rsidR="00184627">
                        <w:rPr>
                          <w:rFonts w:ascii="Century Gothic" w:hAnsi="Century Gothic" w:cs="Calibri"/>
                          <w:b/>
                          <w:bCs/>
                        </w:rPr>
                        <w:t>3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, </w:t>
                      </w:r>
                      <w:r w:rsidR="00184627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impasse de </w:t>
                      </w:r>
                      <w:r w:rsidR="00A26733">
                        <w:rPr>
                          <w:rFonts w:ascii="Century Gothic" w:hAnsi="Century Gothic" w:cs="Calibri"/>
                          <w:b/>
                          <w:bCs/>
                        </w:rPr>
                        <w:t>bièvres</w:t>
                      </w:r>
                    </w:p>
                    <w:p w14:paraId="540899EA" w14:textId="63380CEA" w:rsidR="00794945" w:rsidRPr="00486F53" w:rsidRDefault="00184627" w:rsidP="0038331F">
                      <w:pPr>
                        <w:rPr>
                          <w:rFonts w:ascii="Century Gothic" w:hAnsi="Century Gothic"/>
                          <w:b/>
                          <w:bCs/>
                          <w:sz w:val="18"/>
                          <w:szCs w:val="22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78210</w:t>
                      </w:r>
                      <w:r w:rsidR="00794945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St Cyr l’Ecole</w:t>
                      </w:r>
                      <w:r w:rsidR="00794945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01F7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403A6B" wp14:editId="5D7E645C">
                <wp:simplePos x="0" y="0"/>
                <wp:positionH relativeFrom="column">
                  <wp:posOffset>305435</wp:posOffset>
                </wp:positionH>
                <wp:positionV relativeFrom="paragraph">
                  <wp:posOffset>18044</wp:posOffset>
                </wp:positionV>
                <wp:extent cx="2009775" cy="318770"/>
                <wp:effectExtent l="0" t="0" r="0" b="508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1877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82A32E3" w14:textId="5284F071" w:rsidR="0038331F" w:rsidRPr="00486F53" w:rsidRDefault="00184627" w:rsidP="0038331F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33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ans</w:t>
                            </w:r>
                            <w:r w:rsidR="0038331F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, 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Né(e) le 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15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05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1990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03A6B" id="Zone de texte 10" o:spid="_x0000_s1032" type="#_x0000_t202" style="position:absolute;left:0;text-align:left;margin-left:24.05pt;margin-top:1.4pt;width:158.25pt;height:25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" filled="f" stroked="f" strokeweight=".25pt">
                <v:textbox>
                  <w:txbxContent>
                    <w:p w14:paraId="582A32E3" w14:textId="5284F071" w:rsidR="0038331F" w:rsidRPr="00486F53" w:rsidRDefault="00184627" w:rsidP="0038331F">
                      <w:pPr>
                        <w:rPr>
                          <w:rFonts w:ascii="Century Gothic" w:hAnsi="Century Gothic" w:cs="Calibri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33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ans</w:t>
                      </w:r>
                      <w:r w:rsidR="0038331F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, 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Né(e) le 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15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/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05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/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1990</w:t>
                      </w:r>
                    </w:p>
                  </w:txbxContent>
                </v:textbox>
              </v:shape>
            </w:pict>
          </mc:Fallback>
        </mc:AlternateContent>
      </w:r>
    </w:p>
    <w:p w14:paraId="3111A09E" w14:textId="1E24644B" w:rsidR="008D13B7" w:rsidRDefault="008D13B7" w:rsidP="006876C8">
      <w:pPr>
        <w:ind w:right="-161"/>
        <w:rPr>
          <w:rFonts w:ascii="Century Gothic" w:hAnsi="Century Gothic" w:cs="Calibri"/>
        </w:rPr>
      </w:pPr>
    </w:p>
    <w:p w14:paraId="4CEB85E0" w14:textId="24AD8135" w:rsidR="008D13B7" w:rsidRDefault="00A32239" w:rsidP="006876C8">
      <w:pPr>
        <w:ind w:right="-161"/>
        <w:rPr>
          <w:rFonts w:ascii="Century Gothic" w:hAnsi="Century Gothic" w:cs="Calibri"/>
        </w:rPr>
      </w:pPr>
      <w:r w:rsidRPr="0038331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5C9EC8" wp14:editId="2F42A519">
                <wp:simplePos x="0" y="0"/>
                <wp:positionH relativeFrom="column">
                  <wp:posOffset>306705</wp:posOffset>
                </wp:positionH>
                <wp:positionV relativeFrom="paragraph">
                  <wp:posOffset>44450</wp:posOffset>
                </wp:positionV>
                <wp:extent cx="1864360" cy="264160"/>
                <wp:effectExtent l="0" t="0" r="0" b="254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802B3" w14:textId="43D83A51" w:rsidR="0038331F" w:rsidRPr="004D389B" w:rsidRDefault="00184627" w:rsidP="0038331F">
                            <w:pP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>06 58 15 94 99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C9EC8" id="Zone de texte 11" o:spid="_x0000_s1033" type="#_x0000_t202" style="position:absolute;margin-left:24.15pt;margin-top:3.5pt;width:146.8pt;height:20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" filled="f" stroked="f" strokeweight=".5pt">
                <v:textbox>
                  <w:txbxContent>
                    <w:p w14:paraId="1AF802B3" w14:textId="43D83A51" w:rsidR="0038331F" w:rsidRPr="004D389B" w:rsidRDefault="00184627" w:rsidP="0038331F">
                      <w:pPr>
                        <w:rPr>
                          <w:rFonts w:ascii="Century Gothic" w:hAnsi="Century Gothic" w:cs="Times New Roman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</w:rPr>
                        <w:t>06 58 15 94 99</w:t>
                      </w:r>
                    </w:p>
                  </w:txbxContent>
                </v:textbox>
              </v:shape>
            </w:pict>
          </mc:Fallback>
        </mc:AlternateContent>
      </w:r>
    </w:p>
    <w:p w14:paraId="17573446" w14:textId="5AD91C61" w:rsidR="001D75A1" w:rsidRDefault="00A32239" w:rsidP="006876C8">
      <w:pPr>
        <w:ind w:right="-161"/>
        <w:rPr>
          <w:rFonts w:ascii="Century Gothic" w:hAnsi="Century Gothic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4E28F8" wp14:editId="1E5939B0">
                <wp:simplePos x="0" y="0"/>
                <wp:positionH relativeFrom="column">
                  <wp:posOffset>2980690</wp:posOffset>
                </wp:positionH>
                <wp:positionV relativeFrom="paragraph">
                  <wp:posOffset>73660</wp:posOffset>
                </wp:positionV>
                <wp:extent cx="2047875" cy="2667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F8AAF" w14:textId="07B0B99E" w:rsidR="00794945" w:rsidRPr="00486F53" w:rsidRDefault="00794945" w:rsidP="00794945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Permis B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- </w:t>
                            </w:r>
                            <w:r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Véhiculé(e)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E28F8" id="Zone de texte 14" o:spid="_x0000_s1034" type="#_x0000_t202" style="position:absolute;margin-left:234.7pt;margin-top:5.8pt;width:161.25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xtHAIAADM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" filled="f" stroked="f" strokeweight=".5pt">
                <v:textbox>
                  <w:txbxContent>
                    <w:p w14:paraId="385F8AAF" w14:textId="07B0B99E" w:rsidR="00794945" w:rsidRPr="00486F53" w:rsidRDefault="00794945" w:rsidP="00794945">
                      <w:pPr>
                        <w:rPr>
                          <w:rFonts w:ascii="Century Gothic" w:hAnsi="Century Gothic" w:cs="Calibri"/>
                          <w:b/>
                          <w:bCs/>
                          <w:sz w:val="22"/>
                          <w:szCs w:val="28"/>
                        </w:rPr>
                      </w:pPr>
                      <w:r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Permis B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- </w:t>
                      </w:r>
                      <w:r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Véhiculé(e)</w:t>
                      </w:r>
                    </w:p>
                  </w:txbxContent>
                </v:textbox>
              </v:shape>
            </w:pict>
          </mc:Fallback>
        </mc:AlternateContent>
      </w:r>
      <w:r w:rsidRPr="00463115">
        <w:rPr>
          <w:noProof/>
        </w:rPr>
        <w:drawing>
          <wp:anchor distT="0" distB="0" distL="114300" distR="114300" simplePos="0" relativeHeight="251750400" behindDoc="0" locked="0" layoutInCell="1" allowOverlap="1" wp14:anchorId="0885BE0A" wp14:editId="3DC4585E">
            <wp:simplePos x="0" y="0"/>
            <wp:positionH relativeFrom="column">
              <wp:posOffset>2639695</wp:posOffset>
            </wp:positionH>
            <wp:positionV relativeFrom="paragraph">
              <wp:posOffset>12700</wp:posOffset>
            </wp:positionV>
            <wp:extent cx="381000" cy="381000"/>
            <wp:effectExtent l="0" t="0" r="0" b="0"/>
            <wp:wrapNone/>
            <wp:docPr id="9" name="Graphique 9" descr="Voitur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Graphique 255" descr="Voiture avec un remplissage uni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B2D">
        <w:rPr>
          <w:rFonts w:ascii="Century Gothic" w:hAnsi="Century Gothic" w:cs="Calibri"/>
          <w:b/>
          <w:bCs/>
          <w:noProof/>
          <w:sz w:val="24"/>
          <w:szCs w:val="32"/>
        </w:rPr>
        <w:drawing>
          <wp:anchor distT="0" distB="0" distL="114300" distR="114300" simplePos="0" relativeHeight="251756544" behindDoc="0" locked="0" layoutInCell="1" allowOverlap="1" wp14:anchorId="5F72A2DC" wp14:editId="56229512">
            <wp:simplePos x="0" y="0"/>
            <wp:positionH relativeFrom="column">
              <wp:posOffset>5654040</wp:posOffset>
            </wp:positionH>
            <wp:positionV relativeFrom="paragraph">
              <wp:posOffset>157480</wp:posOffset>
            </wp:positionV>
            <wp:extent cx="297966" cy="293370"/>
            <wp:effectExtent l="0" t="0" r="6985" b="0"/>
            <wp:wrapNone/>
            <wp:docPr id="258" name="Image 258" descr="Une image contenant texte, matér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 descr="Une image contenant texte, matériel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4889" b="96000" l="7556" r="91556">
                                  <a14:foregroundMark x1="44415" y1="84239" x2="78222" y2="81333"/>
                                  <a14:foregroundMark x1="7556" y1="45333" x2="7556" y2="45333"/>
                                  <a14:foregroundMark x1="8889" y1="44000" x2="18222" y2="20444"/>
                                  <a14:foregroundMark x1="44444" y1="18667" x2="52000" y2="11111"/>
                                  <a14:foregroundMark x1="37573" y1="68890" x2="48000" y2="17333"/>
                                  <a14:foregroundMark x1="39111" y1="10667" x2="56444" y2="10667"/>
                                  <a14:foregroundMark x1="49778" y1="5333" x2="80000" y2="21778"/>
                                  <a14:foregroundMark x1="86222" y1="24000" x2="89778" y2="72444"/>
                                  <a14:foregroundMark x1="88444" y1="61778" x2="71556" y2="85778"/>
                                  <a14:foregroundMark x1="90667" y1="69333" x2="91556" y2="33778"/>
                                  <a14:foregroundMark x1="11864" y1="61017" x2="38983" y2="83051"/>
                                  <a14:foregroundMark x1="11864" y1="69492" x2="37288" y2="86441"/>
                                  <a14:backgroundMark x1="1695" y1="15254" x2="13559" y2="5085"/>
                                  <a14:backgroundMark x1="27119" y1="98305" x2="37288" y2="96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6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3CF36" w14:textId="09E64C30" w:rsidR="0003577E" w:rsidRDefault="00A32239" w:rsidP="006876C8">
      <w:pPr>
        <w:ind w:right="-161"/>
        <w:rPr>
          <w:rFonts w:ascii="Century Gothic" w:hAnsi="Century Gothic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18C5C9" wp14:editId="09F8209A">
                <wp:simplePos x="0" y="0"/>
                <wp:positionH relativeFrom="column">
                  <wp:posOffset>5896610</wp:posOffset>
                </wp:positionH>
                <wp:positionV relativeFrom="paragraph">
                  <wp:posOffset>27305</wp:posOffset>
                </wp:positionV>
                <wp:extent cx="1278255" cy="290830"/>
                <wp:effectExtent l="0" t="0" r="0" b="0"/>
                <wp:wrapNone/>
                <wp:docPr id="266" name="Zone de text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25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67724" w14:textId="65E2141A" w:rsidR="00B05B2D" w:rsidRPr="0003577E" w:rsidRDefault="00000000" w:rsidP="00B05B2D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Cs w:val="20"/>
                              </w:rPr>
                            </w:pPr>
                            <w:hyperlink r:id="rId35" w:history="1">
                              <w:r w:rsidR="00B05B2D" w:rsidRPr="00DF0ADB">
                                <w:rPr>
                                  <w:rStyle w:val="Lienhypertexte"/>
                                  <w:rFonts w:ascii="Century Gothic" w:hAnsi="Century Gothic" w:cs="Calibri"/>
                                  <w:b/>
                                  <w:bCs/>
                                  <w:szCs w:val="20"/>
                                </w:rPr>
                                <w:t>GitHub</w:t>
                              </w:r>
                            </w:hyperlink>
                          </w:p>
                          <w:p w14:paraId="58E592B8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7A3A733C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2F63AF32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1E44E84F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5490DBB1" w14:textId="77777777" w:rsidR="00B05B2D" w:rsidRDefault="00B05B2D" w:rsidP="00B05B2D">
                            <w:pPr>
                              <w:spacing w:after="100" w:afterAutospacing="1"/>
                            </w:pPr>
                            <w:r>
                              <w:t xml:space="preserve"> </w:t>
                            </w:r>
                          </w:p>
                          <w:p w14:paraId="5448E998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0C365353" w14:textId="77777777" w:rsidR="00B05B2D" w:rsidRDefault="00B05B2D" w:rsidP="00B05B2D"/>
                          <w:p w14:paraId="1B27483C" w14:textId="77777777" w:rsidR="00B05B2D" w:rsidRDefault="00B05B2D" w:rsidP="00B05B2D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8C5C9" id="Zone de texte 266" o:spid="_x0000_s1035" type="#_x0000_t202" style="position:absolute;margin-left:464.3pt;margin-top:2.15pt;width:100.65pt;height:22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" filled="f" stroked="f" strokeweight=".5pt">
                <v:textbox>
                  <w:txbxContent>
                    <w:p w14:paraId="60167724" w14:textId="65E2141A" w:rsidR="00B05B2D" w:rsidRPr="0003577E" w:rsidRDefault="00000000" w:rsidP="00B05B2D">
                      <w:pPr>
                        <w:rPr>
                          <w:rFonts w:ascii="Century Gothic" w:hAnsi="Century Gothic"/>
                          <w:b/>
                          <w:bCs/>
                          <w:szCs w:val="20"/>
                        </w:rPr>
                      </w:pPr>
                      <w:hyperlink r:id="rId36" w:history="1">
                        <w:r w:rsidR="00B05B2D" w:rsidRPr="00DF0ADB">
                          <w:rPr>
                            <w:rStyle w:val="Lienhypertexte"/>
                            <w:rFonts w:ascii="Century Gothic" w:hAnsi="Century Gothic" w:cs="Calibri"/>
                            <w:b/>
                            <w:bCs/>
                            <w:szCs w:val="20"/>
                          </w:rPr>
                          <w:t>GitHub</w:t>
                        </w:r>
                      </w:hyperlink>
                    </w:p>
                    <w:p w14:paraId="58E592B8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7A3A733C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2F63AF32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1E44E84F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5490DBB1" w14:textId="77777777" w:rsidR="00B05B2D" w:rsidRDefault="00B05B2D" w:rsidP="00B05B2D">
                      <w:pPr>
                        <w:spacing w:after="100" w:afterAutospacing="1"/>
                      </w:pPr>
                      <w:r>
                        <w:t xml:space="preserve"> </w:t>
                      </w:r>
                    </w:p>
                    <w:p w14:paraId="5448E998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0C365353" w14:textId="77777777" w:rsidR="00B05B2D" w:rsidRDefault="00B05B2D" w:rsidP="00B05B2D"/>
                    <w:p w14:paraId="1B27483C" w14:textId="77777777" w:rsidR="00B05B2D" w:rsidRDefault="00B05B2D" w:rsidP="00B05B2D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38331F" w:rsidRPr="003833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F02988" wp14:editId="393DBA1B">
                <wp:simplePos x="0" y="0"/>
                <wp:positionH relativeFrom="column">
                  <wp:posOffset>307076</wp:posOffset>
                </wp:positionH>
                <wp:positionV relativeFrom="paragraph">
                  <wp:posOffset>40005</wp:posOffset>
                </wp:positionV>
                <wp:extent cx="2343150" cy="245745"/>
                <wp:effectExtent l="0" t="0" r="0" b="19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C5ACE" w14:textId="7DCFE16D" w:rsidR="0038331F" w:rsidRPr="00245FC2" w:rsidRDefault="00184627" w:rsidP="0038331F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damienmezieres@gmail.com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F02988" id="Zone de texte 12" o:spid="_x0000_s1036" type="#_x0000_t202" style="position:absolute;margin-left:24.2pt;margin-top:3.15pt;width:184.5pt;height:19.3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" filled="f" stroked="f" strokeweight=".5pt">
                <v:textbox>
                  <w:txbxContent>
                    <w:p w14:paraId="378C5ACE" w14:textId="7DCFE16D" w:rsidR="0038331F" w:rsidRPr="00245FC2" w:rsidRDefault="00184627" w:rsidP="0038331F">
                      <w:pPr>
                        <w:rPr>
                          <w:rFonts w:ascii="Century Gothic" w:hAnsi="Century Gothic" w:cs="Calibri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damienmezieres@gmail.com</w:t>
                      </w:r>
                    </w:p>
                  </w:txbxContent>
                </v:textbox>
              </v:shape>
            </w:pict>
          </mc:Fallback>
        </mc:AlternateContent>
      </w:r>
    </w:p>
    <w:p w14:paraId="0FEDC89F" w14:textId="5BCC3CFF" w:rsidR="0003577E" w:rsidRPr="000D777A" w:rsidRDefault="00693839" w:rsidP="006876C8">
      <w:pPr>
        <w:ind w:right="-161"/>
        <w:rPr>
          <w:rFonts w:ascii="Century Gothic" w:hAnsi="Century Gothic" w:cs="Calibri"/>
        </w:rPr>
      </w:pPr>
      <w:r>
        <w:rPr>
          <w:rFonts w:ascii="Century Gothic" w:hAnsi="Century Gothic" w:cs="Calibri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60BA1F6" wp14:editId="30CA04F5">
                <wp:simplePos x="0" y="0"/>
                <wp:positionH relativeFrom="column">
                  <wp:posOffset>-106680</wp:posOffset>
                </wp:positionH>
                <wp:positionV relativeFrom="paragraph">
                  <wp:posOffset>153406</wp:posOffset>
                </wp:positionV>
                <wp:extent cx="4399279" cy="2476575"/>
                <wp:effectExtent l="0" t="0" r="0" b="0"/>
                <wp:wrapNone/>
                <wp:docPr id="1165" name="Groupe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279" cy="2476575"/>
                          <a:chOff x="-1" y="0"/>
                          <a:chExt cx="4399279" cy="2476575"/>
                        </a:xfrm>
                      </wpg:grpSpPr>
                      <wpg:grpSp>
                        <wpg:cNvPr id="6" name="Groupe 6"/>
                        <wpg:cNvGrpSpPr/>
                        <wpg:grpSpPr>
                          <a:xfrm>
                            <a:off x="74531" y="0"/>
                            <a:ext cx="3097700" cy="371475"/>
                            <a:chOff x="-20472" y="0"/>
                            <a:chExt cx="3097700" cy="371475"/>
                          </a:xfrm>
                        </wpg:grpSpPr>
                        <pic:pic xmlns:pic="http://schemas.openxmlformats.org/drawingml/2006/picture">
                          <pic:nvPicPr>
                            <pic:cNvPr id="1" name="Graphique 1" descr="Toque d'étudiant avec un remplissage un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0472" y="0"/>
                              <a:ext cx="371475" cy="3714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458" y="57150"/>
                              <a:ext cx="2731770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9266EC" w14:textId="652BD48C" w:rsidR="005E719C" w:rsidRDefault="005E719C">
                                <w:r w:rsidRPr="00D54FFA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FORMATIONS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44246"/>
                            <a:ext cx="4399279" cy="2132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78F96" w14:textId="10DF819A" w:rsidR="000D777A" w:rsidRPr="00F22C60" w:rsidRDefault="00F22C6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22C6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Bachelor</w:t>
                              </w:r>
                              <w:proofErr w:type="spellEnd"/>
                              <w:r w:rsidRPr="00F22C6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Développeur Full Stack en alternanc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A26733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bac +3</w:t>
                              </w:r>
                            </w:p>
                            <w:p w14:paraId="377C636E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ind w:left="2124" w:hanging="2124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bookmarkStart w:id="0" w:name="_Hlk5359381"/>
                              <w:r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ENSITECH, </w:t>
                              </w:r>
                              <w:bookmarkEnd w:id="0"/>
                              <w:r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Montigny-le Bretonneux (78) </w:t>
                              </w:r>
                            </w:p>
                            <w:p w14:paraId="55A6B13A" w14:textId="5F8ACC09" w:rsidR="00DE1575" w:rsidRDefault="00E25E20" w:rsidP="00DE1575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2023</w:t>
                              </w:r>
                              <w:r w:rsidR="00DE1575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2024</w:t>
                              </w:r>
                            </w:p>
                            <w:p w14:paraId="11A82C5B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0"/>
                                  <w:szCs w:val="20"/>
                                </w:rPr>
                              </w:pPr>
                            </w:p>
                            <w:p w14:paraId="7BBA5813" w14:textId="4F847590" w:rsidR="000D777A" w:rsidRPr="008947D0" w:rsidRDefault="00E25E2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Développeur web full stack</w:t>
                              </w:r>
                              <w:r w:rsidR="00A26733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Bac +2</w:t>
                              </w:r>
                              <w:r w:rsidR="00334D45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(obtenu)</w:t>
                              </w:r>
                            </w:p>
                            <w:p w14:paraId="36D1D9DF" w14:textId="28E1217C" w:rsidR="000D777A" w:rsidRPr="008947D0" w:rsidRDefault="00E25E2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Le Manu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Versailles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78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2BA01B5A" w14:textId="77A4E56F" w:rsidR="000D777A" w:rsidRPr="008947D0" w:rsidRDefault="00E25E2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2022/2023</w:t>
                              </w:r>
                            </w:p>
                            <w:p w14:paraId="38460F48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0"/>
                                  <w:szCs w:val="20"/>
                                </w:rPr>
                              </w:pPr>
                            </w:p>
                            <w:p w14:paraId="72C510D9" w14:textId="53DF69D9" w:rsidR="000D777A" w:rsidRPr="008947D0" w:rsidRDefault="00A26733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Bac pro Logistique</w:t>
                              </w:r>
                              <w:r w:rsidR="00334D45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(obtenu)</w:t>
                              </w:r>
                            </w:p>
                            <w:p w14:paraId="0D2450EB" w14:textId="5EE03180" w:rsidR="000D777A" w:rsidRPr="008947D0" w:rsidRDefault="00A26733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Validation des Acquis d’Expérience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Paris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12e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4540F30E" w14:textId="6DC3D4F2" w:rsidR="000D777A" w:rsidRPr="008947D0" w:rsidRDefault="00A26733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2019</w:t>
                              </w:r>
                            </w:p>
                            <w:p w14:paraId="0A7BEBCF" w14:textId="55A2C9BC" w:rsidR="000D777A" w:rsidRPr="00F27349" w:rsidRDefault="000D777A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0BA1F6" id="Groupe 1165" o:spid="_x0000_s1037" style="position:absolute;margin-left:-8.4pt;margin-top:12.1pt;width:346.4pt;height:195pt;z-index:251721728;mso-width-relative:margin" coordorigin="" coordsize="43992,2476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">
                <v:group id="Groupe 6" o:spid="_x0000_s1038" style="position:absolute;left:745;width:30977;height:3714" coordorigin="-204" coordsize="30977,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Graphique 1" o:spid="_x0000_s1039" type="#_x0000_t75" alt="Toque d'étudiant avec un remplissage uni" style="position:absolute;left:-204;width:3714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">
                    <v:imagedata r:id="rId39" o:title="Toque d'étudiant avec un remplissage uni"/>
                  </v:shape>
                  <v:shape id="Zone de texte 2" o:spid="_x0000_s1040" type="#_x0000_t202" style="position:absolute;left:3454;top:571;width:2731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" filled="f" stroked="f" strokeweight="1pt">
                    <v:textbox>
                      <w:txbxContent>
                        <w:p w14:paraId="789266EC" w14:textId="652BD48C" w:rsidR="005E719C" w:rsidRDefault="005E719C">
                          <w:r w:rsidRPr="00D54FFA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FORMATIONS</w:t>
                          </w:r>
                        </w:p>
                      </w:txbxContent>
                    </v:textbox>
                  </v:shape>
                </v:group>
                <v:shape id="Zone de texte 2" o:spid="_x0000_s1041" type="#_x0000_t202" style="position:absolute;top:3442;width:43992;height:2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7DE78F96" w14:textId="10DF819A" w:rsidR="000D777A" w:rsidRPr="00F22C60" w:rsidRDefault="00F22C6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</w:pPr>
                        <w:proofErr w:type="spellStart"/>
                        <w:r w:rsidRPr="00F22C6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Bachelor</w:t>
                        </w:r>
                        <w:proofErr w:type="spellEnd"/>
                        <w:r w:rsidRPr="00F22C6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Développeur Full Stack en alternanc</w:t>
                        </w: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e</w:t>
                        </w:r>
                        <w:r w:rsidR="00A26733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bac +3</w:t>
                        </w:r>
                      </w:p>
                      <w:p w14:paraId="377C636E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ind w:left="2124" w:hanging="2124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bookmarkStart w:id="1" w:name="_Hlk5359381"/>
                        <w:r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ENSITECH, </w:t>
                        </w:r>
                        <w:bookmarkEnd w:id="1"/>
                        <w:r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Montigny-le Bretonneux (78) </w:t>
                        </w:r>
                      </w:p>
                      <w:p w14:paraId="55A6B13A" w14:textId="5F8ACC09" w:rsidR="00DE1575" w:rsidRDefault="00E25E20" w:rsidP="00DE1575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2023</w:t>
                        </w:r>
                        <w:r w:rsidR="00DE1575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2024</w:t>
                        </w:r>
                      </w:p>
                      <w:p w14:paraId="11A82C5B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0"/>
                            <w:szCs w:val="20"/>
                          </w:rPr>
                        </w:pPr>
                      </w:p>
                      <w:p w14:paraId="7BBA5813" w14:textId="4F847590" w:rsidR="000D777A" w:rsidRPr="008947D0" w:rsidRDefault="00E25E2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color w:val="2F5496" w:themeColor="accent1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Développeur web full stack</w:t>
                        </w:r>
                        <w:r w:rsidR="00A26733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Bac +2</w:t>
                        </w:r>
                        <w:r w:rsidR="00334D45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(obtenu)</w:t>
                        </w:r>
                      </w:p>
                      <w:p w14:paraId="36D1D9DF" w14:textId="28E1217C" w:rsidR="000D777A" w:rsidRPr="008947D0" w:rsidRDefault="00E25E2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Le Manu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Versailles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78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)</w:t>
                        </w:r>
                      </w:p>
                      <w:p w14:paraId="2BA01B5A" w14:textId="77A4E56F" w:rsidR="000D777A" w:rsidRPr="008947D0" w:rsidRDefault="00E25E2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2022/2023</w:t>
                        </w:r>
                      </w:p>
                      <w:p w14:paraId="38460F48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0"/>
                            <w:szCs w:val="20"/>
                          </w:rPr>
                        </w:pPr>
                      </w:p>
                      <w:p w14:paraId="72C510D9" w14:textId="53DF69D9" w:rsidR="000D777A" w:rsidRPr="008947D0" w:rsidRDefault="00A26733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Bac pro Logistique</w:t>
                        </w:r>
                        <w:r w:rsidR="00334D45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(obtenu)</w:t>
                        </w:r>
                      </w:p>
                      <w:p w14:paraId="0D2450EB" w14:textId="5EE03180" w:rsidR="000D777A" w:rsidRPr="008947D0" w:rsidRDefault="00A26733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Validation des Acquis d’Expérience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Paris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12e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)</w:t>
                        </w:r>
                      </w:p>
                      <w:p w14:paraId="4540F30E" w14:textId="6DC3D4F2" w:rsidR="000D777A" w:rsidRPr="008947D0" w:rsidRDefault="00A26733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2019</w:t>
                        </w:r>
                      </w:p>
                      <w:p w14:paraId="0A7BEBCF" w14:textId="55A2C9BC" w:rsidR="000D777A" w:rsidRPr="00F27349" w:rsidRDefault="000D777A">
                        <w:pPr>
                          <w:rPr>
                            <w:sz w:val="18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6BDFC70" w14:textId="652B5672" w:rsidR="005E719C" w:rsidRPr="000D777A" w:rsidRDefault="00A32239" w:rsidP="00DF1CB4">
      <w:pPr>
        <w:rPr>
          <w:rFonts w:ascii="Century Gothic" w:hAnsi="Century Gothic" w:cs="Calibri"/>
          <w:b/>
          <w:bCs/>
          <w:sz w:val="24"/>
          <w:szCs w:val="32"/>
        </w:rPr>
      </w:pPr>
      <w:r w:rsidRPr="000D777A">
        <w:rPr>
          <w:rFonts w:ascii="Century Gothic" w:hAnsi="Century Gothic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8429160" wp14:editId="0998D8D1">
                <wp:simplePos x="0" y="0"/>
                <wp:positionH relativeFrom="margin">
                  <wp:posOffset>4311015</wp:posOffset>
                </wp:positionH>
                <wp:positionV relativeFrom="paragraph">
                  <wp:posOffset>178435</wp:posOffset>
                </wp:positionV>
                <wp:extent cx="2501900" cy="7048500"/>
                <wp:effectExtent l="114300" t="171450" r="107950" b="17145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900" cy="7048500"/>
                          <a:chOff x="750839" y="1004868"/>
                          <a:chExt cx="2502577" cy="7194354"/>
                        </a:xfrm>
                      </wpg:grpSpPr>
                      <wps:wsp>
                        <wps:cNvPr id="7" name="Zone de texte 7"/>
                        <wps:cNvSpPr txBox="1"/>
                        <wps:spPr>
                          <a:xfrm>
                            <a:off x="750839" y="1004868"/>
                            <a:ext cx="2502577" cy="71943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E6B245D" w14:textId="4681C18E" w:rsidR="00B67A2A" w:rsidRPr="001D75A1" w:rsidRDefault="00B67A2A" w:rsidP="00B86E73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2CD543FF" w14:textId="3365C99D" w:rsidR="00B67A2A" w:rsidRPr="001D75A1" w:rsidRDefault="00AD7DE8" w:rsidP="004704B8">
                              <w:pPr>
                                <w:jc w:val="center"/>
                                <w:rPr>
                                  <w:rFonts w:ascii="Calibri" w:hAnsi="Calibri" w:cs="Calibri"/>
                                  <w:b/>
                                  <w:bCs/>
                                  <w:sz w:val="28"/>
                                  <w:szCs w:val="36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 w:val="28"/>
                                  <w:szCs w:val="36"/>
                                </w:rPr>
                                <w:t>C</w:t>
                              </w:r>
                              <w:r w:rsidR="00B67A2A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 w:val="28"/>
                                  <w:szCs w:val="36"/>
                                </w:rPr>
                                <w:t>OMPETENCES</w:t>
                              </w:r>
                            </w:p>
                            <w:p w14:paraId="62F45E14" w14:textId="77777777" w:rsidR="004704B8" w:rsidRPr="001D75A1" w:rsidRDefault="004704B8" w:rsidP="00B86E73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</w:p>
                            <w:p w14:paraId="442F65F2" w14:textId="77777777" w:rsidR="008E6297" w:rsidRPr="00F22C60" w:rsidRDefault="008E6297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028E0A01" w14:textId="73714B0D" w:rsidR="007109B5" w:rsidRPr="00F22C60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Développement web</w:t>
                              </w:r>
                            </w:p>
                            <w:p w14:paraId="2815BB6B" w14:textId="15596B05" w:rsidR="00D54FFA" w:rsidRDefault="00CF71DE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HTML5</w:t>
                              </w:r>
                              <w:r w:rsidR="00F70797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AD7DE8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C66A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DF0ADB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  <w:r w:rsidR="00AD7DE8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62C28F2A" w14:textId="5CFB2DD3" w:rsidR="00F92C55" w:rsidRDefault="00F92C55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CSS3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■■□□</w:t>
                              </w:r>
                            </w:p>
                            <w:p w14:paraId="19D8BF0B" w14:textId="3C0FA31C" w:rsidR="008E118A" w:rsidRPr="00F22C60" w:rsidRDefault="008E118A" w:rsidP="008E118A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Bootstrap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■■□□</w:t>
                              </w:r>
                            </w:p>
                            <w:p w14:paraId="0520A844" w14:textId="0299FD2A" w:rsidR="00CF71DE" w:rsidRPr="00F22C60" w:rsidRDefault="00CF71DE" w:rsidP="00CF71DE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PHP (8)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C66A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DF0ADB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50E3F000" w14:textId="1C072F80" w:rsidR="00CF71DE" w:rsidRPr="00F3631D" w:rsidRDefault="00CF71DE" w:rsidP="00CF71DE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JAVASCRIPT</w:t>
                              </w: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C66A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22C00E88" w14:textId="77777777" w:rsidR="008E6297" w:rsidRPr="00F3631D" w:rsidRDefault="008E6297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758431FD" w14:textId="36A5EADE" w:rsidR="007109B5" w:rsidRPr="00F3631D" w:rsidRDefault="00F3631D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Méthode et Conception</w:t>
                              </w:r>
                            </w:p>
                            <w:p w14:paraId="743008B7" w14:textId="6664AF02" w:rsidR="007109B5" w:rsidRDefault="00F3631D" w:rsidP="004704B8">
                              <w:pPr>
                                <w:tabs>
                                  <w:tab w:val="left" w:pos="2127"/>
                                </w:tabs>
                                <w:ind w:left="142"/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POO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332F5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460F7982" w14:textId="1D893553" w:rsidR="008E118A" w:rsidRPr="00F3631D" w:rsidRDefault="008E118A" w:rsidP="008E118A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PDO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■■□□</w:t>
                              </w:r>
                            </w:p>
                            <w:p w14:paraId="6688763B" w14:textId="319C3582" w:rsidR="00B771E0" w:rsidRPr="00F3631D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UML</w:t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332F5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265CD8E4" w14:textId="52F95926" w:rsidR="00B771E0" w:rsidRPr="001D75A1" w:rsidRDefault="00B771E0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1ADD1929" w14:textId="2E3AE5F5" w:rsidR="00F55D62" w:rsidRPr="001D75A1" w:rsidRDefault="00F3631D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Base de données</w:t>
                              </w:r>
                            </w:p>
                            <w:p w14:paraId="32DDD3C7" w14:textId="7F0B915A" w:rsidR="00B771E0" w:rsidRPr="005575B2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MySQL</w:t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332F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2440FC79" w14:textId="5A7AD855" w:rsidR="00F55D62" w:rsidRPr="005575B2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SQL Server</w:t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332F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172BE794" w14:textId="77777777" w:rsidR="00F55D62" w:rsidRPr="005575B2" w:rsidRDefault="00F55D62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11569518" w14:textId="0513E2FF" w:rsidR="00D54FFA" w:rsidRPr="005575B2" w:rsidRDefault="00D54FFA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Systèmes d’exploitation</w:t>
                              </w:r>
                            </w:p>
                            <w:p w14:paraId="11FC969C" w14:textId="7AD8BC1B" w:rsidR="00D54FFA" w:rsidRPr="005575B2" w:rsidRDefault="00F55D62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 xml:space="preserve">Windows </w:t>
                              </w:r>
                              <w:r w:rsidR="00F3631D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>2008,2012…</w:t>
                              </w:r>
                              <w:r w:rsidR="00F70797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332F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</w:t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6D0143D2" w14:textId="77777777" w:rsidR="008841A5" w:rsidRPr="001D75A1" w:rsidRDefault="008841A5" w:rsidP="008841A5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</w:p>
                            <w:p w14:paraId="66F12E16" w14:textId="02D8B7A3" w:rsidR="00132076" w:rsidRPr="001D75A1" w:rsidRDefault="00A24AE5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Gestion de projet</w:t>
                              </w:r>
                            </w:p>
                            <w:p w14:paraId="30CC42B4" w14:textId="05E3CDA5" w:rsidR="00A24AE5" w:rsidRDefault="00A24AE5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Scrum/Agile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332F5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F332F5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0C3AC229" w14:textId="39AA823A" w:rsidR="00F92C55" w:rsidRDefault="00F92C55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Kanban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■■□□</w:t>
                              </w:r>
                            </w:p>
                            <w:p w14:paraId="6D82BBDE" w14:textId="37CF2B18" w:rsidR="00F92C55" w:rsidRPr="001D75A1" w:rsidRDefault="00F92C55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Trello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■■□□</w:t>
                              </w:r>
                            </w:p>
                            <w:p w14:paraId="5135E68A" w14:textId="4196ACE6" w:rsidR="002125FA" w:rsidRPr="001D75A1" w:rsidRDefault="00F70797" w:rsidP="00F3631D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</w:p>
                            <w:p w14:paraId="05DC5342" w14:textId="77777777" w:rsidR="002125FA" w:rsidRPr="001D75A1" w:rsidRDefault="002125FA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Langues</w:t>
                              </w:r>
                            </w:p>
                            <w:p w14:paraId="7072AFD7" w14:textId="382C21CF" w:rsidR="002125FA" w:rsidRPr="001D75A1" w:rsidRDefault="002125FA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Symbol" w:hAnsi="Segoe UI Symbol" w:cs="Segoe UI Symbol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Anglais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4704B8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1872C42B" w14:textId="77777777" w:rsidR="002125FA" w:rsidRPr="00CD0423" w:rsidRDefault="002125FA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Graphique 18" descr="Porte-bloc avec un remplissage uni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3127" y="1087532"/>
                            <a:ext cx="377190" cy="377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9160" id="Groupe 15" o:spid="_x0000_s1042" style="position:absolute;margin-left:339.45pt;margin-top:14.05pt;width:197pt;height:555pt;z-index:251671552;mso-position-horizontal-relative:margin;mso-width-relative:margin;mso-height-relative:margin" coordorigin="7508,10048" coordsize="25025,7194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">
                <v:shape id="Zone de texte 7" o:spid="_x0000_s1043" type="#_x0000_t202" style="position:absolute;left:7508;top:10048;width:25026;height:7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" filled="f" strokecolor="#1f3763 [1604]" strokeweight="2.25pt">
                  <v:shadow on="t" type="perspective" color="black" opacity="26214f" offset="0,0" matrix="66847f,,,66847f"/>
                  <v:textbox>
                    <w:txbxContent>
                      <w:p w14:paraId="4E6B245D" w14:textId="4681C18E" w:rsidR="00B67A2A" w:rsidRPr="001D75A1" w:rsidRDefault="00B67A2A" w:rsidP="00B86E73">
                        <w:pPr>
                          <w:rPr>
                            <w:b/>
                            <w:bCs/>
                          </w:rPr>
                        </w:pPr>
                      </w:p>
                      <w:p w14:paraId="2CD543FF" w14:textId="3365C99D" w:rsidR="00B67A2A" w:rsidRPr="001D75A1" w:rsidRDefault="00AD7DE8" w:rsidP="004704B8">
                        <w:pPr>
                          <w:jc w:val="center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36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36"/>
                          </w:rPr>
                          <w:t>C</w:t>
                        </w:r>
                        <w:r w:rsidR="00B67A2A" w:rsidRPr="001D75A1"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36"/>
                          </w:rPr>
                          <w:t>OMPETENCES</w:t>
                        </w:r>
                      </w:p>
                      <w:p w14:paraId="62F45E14" w14:textId="77777777" w:rsidR="004704B8" w:rsidRPr="001D75A1" w:rsidRDefault="004704B8" w:rsidP="00B86E73">
                        <w:pPr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</w:p>
                      <w:p w14:paraId="442F65F2" w14:textId="77777777" w:rsidR="008E6297" w:rsidRPr="00F22C60" w:rsidRDefault="008E6297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028E0A01" w14:textId="73714B0D" w:rsidR="007109B5" w:rsidRPr="00F22C60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Développement web</w:t>
                        </w:r>
                      </w:p>
                      <w:p w14:paraId="2815BB6B" w14:textId="15596B05" w:rsidR="00D54FFA" w:rsidRDefault="00CF71DE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HTML5</w:t>
                        </w:r>
                        <w:r w:rsidR="00F70797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AD7DE8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C66A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DF0ADB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  <w:r w:rsidR="00AD7DE8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62C28F2A" w14:textId="5CFB2DD3" w:rsidR="00F92C55" w:rsidRDefault="00F92C55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CSS3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■■□□</w:t>
                        </w:r>
                      </w:p>
                      <w:p w14:paraId="19D8BF0B" w14:textId="3C0FA31C" w:rsidR="008E118A" w:rsidRPr="00F22C60" w:rsidRDefault="008E118A" w:rsidP="008E118A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Bootstrap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■■□□</w:t>
                        </w:r>
                      </w:p>
                      <w:p w14:paraId="0520A844" w14:textId="0299FD2A" w:rsidR="00CF71DE" w:rsidRPr="00F22C60" w:rsidRDefault="00CF71DE" w:rsidP="00CF71DE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PHP (8)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C66A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DF0ADB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50E3F000" w14:textId="1C072F80" w:rsidR="00CF71DE" w:rsidRPr="00F3631D" w:rsidRDefault="00CF71DE" w:rsidP="00CF71DE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JAVASCRIPT</w:t>
                        </w: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C66A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22C00E88" w14:textId="77777777" w:rsidR="008E6297" w:rsidRPr="00F3631D" w:rsidRDefault="008E6297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758431FD" w14:textId="36A5EADE" w:rsidR="007109B5" w:rsidRPr="00F3631D" w:rsidRDefault="00F3631D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Méthode et Conception</w:t>
                        </w:r>
                      </w:p>
                      <w:p w14:paraId="743008B7" w14:textId="6664AF02" w:rsidR="007109B5" w:rsidRDefault="00F3631D" w:rsidP="004704B8">
                        <w:pPr>
                          <w:tabs>
                            <w:tab w:val="left" w:pos="2127"/>
                          </w:tabs>
                          <w:ind w:left="142"/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POO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332F5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460F7982" w14:textId="1D893553" w:rsidR="008E118A" w:rsidRPr="00F3631D" w:rsidRDefault="008E118A" w:rsidP="008E118A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PDO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■■□□</w:t>
                        </w:r>
                      </w:p>
                      <w:p w14:paraId="6688763B" w14:textId="319C3582" w:rsidR="00B771E0" w:rsidRPr="00F3631D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UML</w:t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332F5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265CD8E4" w14:textId="52F95926" w:rsidR="00B771E0" w:rsidRPr="001D75A1" w:rsidRDefault="00B771E0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1ADD1929" w14:textId="2E3AE5F5" w:rsidR="00F55D62" w:rsidRPr="001D75A1" w:rsidRDefault="00F3631D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Base de données</w:t>
                        </w:r>
                      </w:p>
                      <w:p w14:paraId="32DDD3C7" w14:textId="7F0B915A" w:rsidR="00B771E0" w:rsidRPr="005575B2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MySQL</w:t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332F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2440FC79" w14:textId="5A7AD855" w:rsidR="00F55D62" w:rsidRPr="005575B2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SQL Server</w:t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332F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172BE794" w14:textId="77777777" w:rsidR="00F55D62" w:rsidRPr="005575B2" w:rsidRDefault="00F55D62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11569518" w14:textId="0513E2FF" w:rsidR="00D54FFA" w:rsidRPr="005575B2" w:rsidRDefault="00D54FFA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Systèmes d’exploitation</w:t>
                        </w:r>
                      </w:p>
                      <w:p w14:paraId="11FC969C" w14:textId="7AD8BC1B" w:rsidR="00D54FFA" w:rsidRPr="005575B2" w:rsidRDefault="00F55D62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 xml:space="preserve">Windows </w:t>
                        </w:r>
                        <w:r w:rsidR="00F3631D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>2008,2012…</w:t>
                        </w:r>
                        <w:r w:rsidR="00F70797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332F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</w:t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6D0143D2" w14:textId="77777777" w:rsidR="008841A5" w:rsidRPr="001D75A1" w:rsidRDefault="008841A5" w:rsidP="008841A5">
                        <w:pPr>
                          <w:tabs>
                            <w:tab w:val="left" w:pos="1985"/>
                            <w:tab w:val="left" w:pos="2552"/>
                          </w:tabs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</w:p>
                      <w:p w14:paraId="66F12E16" w14:textId="02D8B7A3" w:rsidR="00132076" w:rsidRPr="001D75A1" w:rsidRDefault="00A24AE5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Gestion de projet</w:t>
                        </w:r>
                      </w:p>
                      <w:p w14:paraId="30CC42B4" w14:textId="05E3CDA5" w:rsidR="00A24AE5" w:rsidRDefault="00A24AE5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Scrum/Agile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332F5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F332F5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0C3AC229" w14:textId="39AA823A" w:rsidR="00F92C55" w:rsidRDefault="00F92C55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Kanban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■■□□</w:t>
                        </w:r>
                      </w:p>
                      <w:p w14:paraId="6D82BBDE" w14:textId="37CF2B18" w:rsidR="00F92C55" w:rsidRPr="001D75A1" w:rsidRDefault="00F92C55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Trello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■■□□</w:t>
                        </w:r>
                      </w:p>
                      <w:p w14:paraId="5135E68A" w14:textId="4196ACE6" w:rsidR="002125FA" w:rsidRPr="001D75A1" w:rsidRDefault="00F70797" w:rsidP="00F3631D">
                        <w:pPr>
                          <w:tabs>
                            <w:tab w:val="left" w:pos="1985"/>
                            <w:tab w:val="left" w:pos="2552"/>
                          </w:tabs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</w:p>
                      <w:p w14:paraId="05DC5342" w14:textId="77777777" w:rsidR="002125FA" w:rsidRPr="001D75A1" w:rsidRDefault="002125FA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Langues</w:t>
                        </w:r>
                      </w:p>
                      <w:p w14:paraId="7072AFD7" w14:textId="382C21CF" w:rsidR="002125FA" w:rsidRPr="001D75A1" w:rsidRDefault="002125FA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Symbol" w:hAnsi="Segoe UI Symbol" w:cs="Segoe UI Symbol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Anglais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4704B8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1872C42B" w14:textId="77777777" w:rsidR="002125FA" w:rsidRPr="00CD0423" w:rsidRDefault="002125FA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szCs w:val="20"/>
                          </w:rPr>
                        </w:pPr>
                      </w:p>
                    </w:txbxContent>
                  </v:textbox>
                </v:shape>
                <v:shape id="Graphique 18" o:spid="_x0000_s1044" type="#_x0000_t75" alt="Porte-bloc avec un remplissage uni" style="position:absolute;left:9331;top:10875;width:3772;height:3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">
                  <v:imagedata r:id="rId42" o:title="Porte-bloc avec un remplissage uni"/>
                </v:shape>
                <w10:wrap anchorx="margin"/>
              </v:group>
            </w:pict>
          </mc:Fallback>
        </mc:AlternateContent>
      </w:r>
    </w:p>
    <w:p w14:paraId="36EF3018" w14:textId="21FF9607" w:rsidR="0079117E" w:rsidRPr="000D777A" w:rsidRDefault="0079117E" w:rsidP="00DF1CB4">
      <w:pPr>
        <w:rPr>
          <w:rFonts w:ascii="Century Gothic" w:hAnsi="Century Gothic" w:cs="Calibri"/>
          <w:b/>
          <w:bCs/>
          <w:sz w:val="24"/>
          <w:szCs w:val="32"/>
        </w:rPr>
      </w:pPr>
    </w:p>
    <w:p w14:paraId="33AE0ABC" w14:textId="371ADF5F" w:rsidR="009259EF" w:rsidRPr="000D777A" w:rsidRDefault="009259EF" w:rsidP="009269AB">
      <w:pPr>
        <w:rPr>
          <w:rFonts w:ascii="Century Gothic" w:hAnsi="Century Gothic" w:cs="Calibri"/>
          <w:b/>
          <w:color w:val="2F5496" w:themeColor="accent1" w:themeShade="BF"/>
          <w:sz w:val="6"/>
          <w:szCs w:val="6"/>
        </w:rPr>
      </w:pPr>
    </w:p>
    <w:p w14:paraId="4B0326EE" w14:textId="50EB616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10DEEB3" w14:textId="0033F3F0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9206424" w14:textId="6C40B18E" w:rsidR="0003577E" w:rsidRDefault="0003577E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1469E884" w14:textId="2D218E28" w:rsidR="0003577E" w:rsidRDefault="0003577E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7F110E9" w14:textId="00CEE3C4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77FD66D6" w14:textId="1C3FE4E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0E00682F" w14:textId="225BF92C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2F4BCE3" w14:textId="345AA67E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730FBAA3" w14:textId="14EEA057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3E552BCA" w14:textId="6CC71D2C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7507E5F" w14:textId="0CEC70F7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647730FF" w14:textId="12249D4B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599E5BF" w14:textId="7C8D44E4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3DA69FE7" w14:textId="604D875E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10AD1428" w14:textId="7C972AB9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0268425A" w14:textId="15D82BC6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70E53050" w14:textId="69FD4FB5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DFC7F67" w14:textId="6CD4C6F1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0D66CF74" w14:textId="2F7BF3D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AAA3C56" w14:textId="692A99F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57D71784" w14:textId="47A5549E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3ADEC862" w14:textId="55905B4C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2841C751" w14:textId="765901C2" w:rsidR="00F962C1" w:rsidRPr="000D777A" w:rsidRDefault="00B05B2D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  <w:r>
        <w:rPr>
          <w:rFonts w:ascii="Century Gothic" w:hAnsi="Century Gothic" w:cs="Calibri"/>
          <w:b/>
          <w:bCs/>
          <w:noProof/>
          <w:color w:val="2F5496" w:themeColor="accent1" w:themeShade="BF"/>
          <w:sz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9E75D1A" wp14:editId="4375BAB4">
                <wp:simplePos x="0" y="0"/>
                <wp:positionH relativeFrom="column">
                  <wp:posOffset>-108585</wp:posOffset>
                </wp:positionH>
                <wp:positionV relativeFrom="paragraph">
                  <wp:posOffset>45720</wp:posOffset>
                </wp:positionV>
                <wp:extent cx="4399279" cy="1323975"/>
                <wp:effectExtent l="0" t="0" r="0" b="0"/>
                <wp:wrapNone/>
                <wp:docPr id="1166" name="Groupe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279" cy="1323975"/>
                          <a:chOff x="-1" y="0"/>
                          <a:chExt cx="4400458" cy="1369085"/>
                        </a:xfrm>
                      </wpg:grpSpPr>
                      <wpg:grpSp>
                        <wpg:cNvPr id="50" name="Groupe 50"/>
                        <wpg:cNvGrpSpPr/>
                        <wpg:grpSpPr>
                          <a:xfrm>
                            <a:off x="67973" y="0"/>
                            <a:ext cx="3101823" cy="333375"/>
                            <a:chOff x="20472" y="0"/>
                            <a:chExt cx="3101823" cy="333375"/>
                          </a:xfrm>
                        </wpg:grpSpPr>
                        <pic:pic xmlns:pic="http://schemas.openxmlformats.org/drawingml/2006/picture">
                          <pic:nvPicPr>
                            <pic:cNvPr id="5" name="Graphique 5" descr="Présentation avec graphique à barres avec un remplissage un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72" y="0"/>
                              <a:ext cx="333375" cy="3333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525" y="19050"/>
                              <a:ext cx="2731770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517038" w14:textId="4DE85D56" w:rsidR="005E719C" w:rsidRDefault="005E719C" w:rsidP="005E719C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 w:rsidRPr="00D54FFA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PROJET D’ETUDE</w:t>
                                </w:r>
                                <w:r w:rsidR="006D3A31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S</w:t>
                                </w:r>
                              </w:p>
                              <w:p w14:paraId="5E6CC3B6" w14:textId="40D9D1C6" w:rsidR="005E719C" w:rsidRDefault="005E719C" w:rsidP="005E719C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05336"/>
                            <a:ext cx="4400458" cy="1063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D6726F" w14:textId="56BCD017" w:rsidR="000D777A" w:rsidRPr="008947D0" w:rsidRDefault="00000000" w:rsidP="000D777A">
                              <w:pP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</w:pPr>
                              <w:hyperlink r:id="rId45" w:history="1">
                                <w:r w:rsidR="00A26733" w:rsidRPr="00F23119">
                                  <w:rPr>
                                    <w:rStyle w:val="Lienhypertexte"/>
                                    <w:rFonts w:ascii="Century Gothic" w:hAnsi="Century Gothic" w:cs="Calibri"/>
                                    <w:b/>
                                    <w:bCs/>
                                    <w:sz w:val="24"/>
                                  </w:rPr>
                                  <w:t>La Fringale Street Food</w:t>
                                </w:r>
                              </w:hyperlink>
                            </w:p>
                            <w:p w14:paraId="3372CE2A" w14:textId="001692EB" w:rsidR="000D777A" w:rsidRDefault="00F23119" w:rsidP="000D777A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 xml:space="preserve">Création d'un site WEB avec une partie </w:t>
                              </w:r>
                              <w:r w:rsidR="006821EF">
                                <w:rPr>
                                  <w:rFonts w:ascii="Arial" w:hAnsi="Arial" w:cs="Arial"/>
                                </w:rPr>
                                <w:t>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dmin</w:t>
                              </w:r>
                              <w:r>
                                <w:br/>
                              </w:r>
                              <w:r w:rsidR="003913A7">
                                <w:rPr>
                                  <w:rFonts w:ascii="Arial" w:hAnsi="Arial" w:cs="Arial"/>
                                </w:rPr>
                                <w:t>Frontend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: HTML/CSS/Bootstrap/JavaScript</w:t>
                              </w:r>
                              <w:r w:rsidR="006821EF">
                                <w:rPr>
                                  <w:rFonts w:ascii="Arial" w:hAnsi="Arial" w:cs="Arial"/>
                                </w:rPr>
                                <w:t>/Leaflet JS</w:t>
                              </w:r>
                              <w:r>
                                <w:br/>
                              </w:r>
                              <w:r w:rsidR="003913A7">
                                <w:rPr>
                                  <w:rFonts w:ascii="Arial" w:hAnsi="Arial" w:cs="Arial"/>
                                </w:rPr>
                                <w:t>Backend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: PHP/MYSQL</w:t>
                              </w:r>
                            </w:p>
                            <w:p w14:paraId="2B07BC19" w14:textId="77777777" w:rsidR="00F23119" w:rsidRPr="008947D0" w:rsidRDefault="00F23119" w:rsidP="000D777A">
                              <w:pPr>
                                <w:rPr>
                                  <w:rFonts w:ascii="Century Gothic" w:hAnsi="Century Gothic" w:cs="Calibri"/>
                                </w:rPr>
                              </w:pPr>
                            </w:p>
                            <w:p w14:paraId="64412E90" w14:textId="77777777" w:rsidR="000D777A" w:rsidRPr="00F27349" w:rsidRDefault="000D777A" w:rsidP="000D777A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75D1A" id="Groupe 1166" o:spid="_x0000_s1045" style="position:absolute;margin-left:-8.55pt;margin-top:3.6pt;width:346.4pt;height:104.25pt;z-index:251724800;mso-width-relative:margin;mso-height-relative:margin" coordorigin="" coordsize="44004,136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">
                <v:group id="Groupe 50" o:spid="_x0000_s1046" style="position:absolute;left:679;width:31018;height:3333" coordorigin="204" coordsize="31018,3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Graphique 5" o:spid="_x0000_s1047" type="#_x0000_t75" alt="Présentation avec graphique à barres avec un remplissage uni" style="position:absolute;left:204;width:3334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">
                    <v:imagedata r:id="rId46" o:title="Présentation avec graphique à barres avec un remplissage uni"/>
                  </v:shape>
                  <v:shape id="Zone de texte 2" o:spid="_x0000_s1048" type="#_x0000_t202" style="position:absolute;left:3905;top:190;width:2731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" filled="f" stroked="f" strokeweight="1pt">
                    <v:textbox>
                      <w:txbxContent>
                        <w:p w14:paraId="7F517038" w14:textId="4DE85D56" w:rsidR="005E719C" w:rsidRDefault="005E719C" w:rsidP="005E719C">
                          <w:pPr>
                            <w:jc w:val="both"/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 w:rsidRPr="00D54FFA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PROJET D’ETUDE</w:t>
                          </w:r>
                          <w:r w:rsidR="006D3A31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S</w:t>
                          </w:r>
                        </w:p>
                        <w:p w14:paraId="5E6CC3B6" w14:textId="40D9D1C6" w:rsidR="005E719C" w:rsidRDefault="005E719C" w:rsidP="005E719C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shape id="Zone de texte 2" o:spid="_x0000_s1049" type="#_x0000_t202" style="position:absolute;top:3053;width:44004;height:10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26D6726F" w14:textId="56BCD017" w:rsidR="000D777A" w:rsidRPr="008947D0" w:rsidRDefault="00000000" w:rsidP="000D777A">
                        <w:pP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</w:pPr>
                        <w:hyperlink r:id="rId47" w:history="1">
                          <w:r w:rsidR="00A26733" w:rsidRPr="00F23119">
                            <w:rPr>
                              <w:rStyle w:val="Lienhypertexte"/>
                              <w:rFonts w:ascii="Century Gothic" w:hAnsi="Century Gothic" w:cs="Calibri"/>
                              <w:b/>
                              <w:bCs/>
                              <w:sz w:val="24"/>
                            </w:rPr>
                            <w:t>La Fringale Street Food</w:t>
                          </w:r>
                        </w:hyperlink>
                      </w:p>
                      <w:p w14:paraId="3372CE2A" w14:textId="001692EB" w:rsidR="000D777A" w:rsidRDefault="00F23119" w:rsidP="000D777A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 xml:space="preserve">Création d'un site WEB avec une partie </w:t>
                        </w:r>
                        <w:r w:rsidR="006821EF">
                          <w:rPr>
                            <w:rFonts w:ascii="Arial" w:hAnsi="Arial" w:cs="Arial"/>
                          </w:rPr>
                          <w:t>A</w:t>
                        </w:r>
                        <w:r>
                          <w:rPr>
                            <w:rFonts w:ascii="Arial" w:hAnsi="Arial" w:cs="Arial"/>
                          </w:rPr>
                          <w:t>dmin</w:t>
                        </w:r>
                        <w:r>
                          <w:br/>
                        </w:r>
                        <w:r w:rsidR="003913A7">
                          <w:rPr>
                            <w:rFonts w:ascii="Arial" w:hAnsi="Arial" w:cs="Arial"/>
                          </w:rPr>
                          <w:t>Frontend</w:t>
                        </w:r>
                        <w:r>
                          <w:rPr>
                            <w:rFonts w:ascii="Arial" w:hAnsi="Arial" w:cs="Arial"/>
                          </w:rPr>
                          <w:t xml:space="preserve"> : HTML/CSS/Bootstrap/JavaScript</w:t>
                        </w:r>
                        <w:r w:rsidR="006821EF">
                          <w:rPr>
                            <w:rFonts w:ascii="Arial" w:hAnsi="Arial" w:cs="Arial"/>
                          </w:rPr>
                          <w:t>/Leaflet JS</w:t>
                        </w:r>
                        <w:r>
                          <w:br/>
                        </w:r>
                        <w:r w:rsidR="003913A7">
                          <w:rPr>
                            <w:rFonts w:ascii="Arial" w:hAnsi="Arial" w:cs="Arial"/>
                          </w:rPr>
                          <w:t>Backend</w:t>
                        </w:r>
                        <w:r>
                          <w:rPr>
                            <w:rFonts w:ascii="Arial" w:hAnsi="Arial" w:cs="Arial"/>
                          </w:rPr>
                          <w:t xml:space="preserve"> : PHP/MYSQL</w:t>
                        </w:r>
                      </w:p>
                      <w:p w14:paraId="2B07BC19" w14:textId="77777777" w:rsidR="00F23119" w:rsidRPr="008947D0" w:rsidRDefault="00F23119" w:rsidP="000D777A">
                        <w:pPr>
                          <w:rPr>
                            <w:rFonts w:ascii="Century Gothic" w:hAnsi="Century Gothic" w:cs="Calibri"/>
                          </w:rPr>
                        </w:pPr>
                      </w:p>
                      <w:p w14:paraId="64412E90" w14:textId="77777777" w:rsidR="000D777A" w:rsidRPr="00F27349" w:rsidRDefault="000D777A" w:rsidP="000D777A">
                        <w:pPr>
                          <w:rPr>
                            <w:sz w:val="18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3240A44" w14:textId="1FCA8A96" w:rsidR="005E719C" w:rsidRPr="000D777A" w:rsidRDefault="005E719C" w:rsidP="00DF1CB4">
      <w:pPr>
        <w:rPr>
          <w:rFonts w:ascii="Century Gothic" w:hAnsi="Century Gothic" w:cs="Calibri"/>
          <w:b/>
          <w:bCs/>
          <w:color w:val="2F5496" w:themeColor="accent1" w:themeShade="BF"/>
          <w:sz w:val="24"/>
        </w:rPr>
      </w:pPr>
    </w:p>
    <w:p w14:paraId="72D83336" w14:textId="4167D601" w:rsidR="00F962C1" w:rsidRPr="000D777A" w:rsidRDefault="00F962C1" w:rsidP="00DF1CB4">
      <w:pPr>
        <w:rPr>
          <w:rFonts w:ascii="Century Gothic" w:hAnsi="Century Gothic" w:cs="Calibri"/>
          <w:b/>
          <w:bCs/>
          <w:color w:val="2F5496" w:themeColor="accent1" w:themeShade="BF"/>
          <w:sz w:val="24"/>
        </w:rPr>
      </w:pPr>
    </w:p>
    <w:p w14:paraId="75160D42" w14:textId="51D33572" w:rsidR="00F65BA5" w:rsidRPr="000D777A" w:rsidRDefault="00F65BA5" w:rsidP="00DF1CB4">
      <w:pPr>
        <w:rPr>
          <w:rFonts w:ascii="Century Gothic" w:hAnsi="Century Gothic" w:cs="Calibri"/>
          <w:sz w:val="22"/>
          <w:szCs w:val="28"/>
        </w:rPr>
      </w:pPr>
    </w:p>
    <w:p w14:paraId="5E41E6DB" w14:textId="336A1E71" w:rsidR="005E719C" w:rsidRPr="000D777A" w:rsidRDefault="00F65BA5" w:rsidP="00DF1CB4">
      <w:pPr>
        <w:rPr>
          <w:rFonts w:ascii="Century Gothic" w:hAnsi="Century Gothic" w:cs="Calibri"/>
          <w:sz w:val="24"/>
          <w:szCs w:val="32"/>
        </w:rPr>
      </w:pPr>
      <w:r w:rsidRPr="000D777A">
        <w:rPr>
          <w:rFonts w:ascii="Century Gothic" w:hAnsi="Century Gothic" w:cs="Calibri"/>
          <w:sz w:val="22"/>
          <w:szCs w:val="28"/>
        </w:rPr>
        <w:t xml:space="preserve">          </w:t>
      </w:r>
      <w:r w:rsidRPr="000D777A">
        <w:rPr>
          <w:rFonts w:ascii="Century Gothic" w:hAnsi="Century Gothic" w:cs="Calibri"/>
          <w:sz w:val="24"/>
          <w:szCs w:val="32"/>
        </w:rPr>
        <w:t xml:space="preserve"> </w:t>
      </w:r>
    </w:p>
    <w:p w14:paraId="3346F938" w14:textId="33F43B3E" w:rsidR="00A40A9D" w:rsidRDefault="00A40A9D" w:rsidP="00DF1CB4">
      <w:pPr>
        <w:rPr>
          <w:rFonts w:ascii="Century Gothic" w:hAnsi="Century Gothic" w:cs="Calibri"/>
          <w:b/>
          <w:bCs/>
        </w:rPr>
      </w:pPr>
    </w:p>
    <w:p w14:paraId="5FF08E79" w14:textId="4C00DE0F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6F0D7DA3" w14:textId="17631F98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7047D2AB" w14:textId="7D1C24D8" w:rsidR="000D777A" w:rsidRDefault="00C52F09" w:rsidP="00DF1CB4">
      <w:pPr>
        <w:rPr>
          <w:rFonts w:ascii="Century Gothic" w:hAnsi="Century Gothic" w:cs="Calibri"/>
          <w:b/>
          <w:bCs/>
        </w:rPr>
      </w:pPr>
      <w:r>
        <w:rPr>
          <w:rFonts w:ascii="Century Gothic" w:hAnsi="Century Gothic" w:cs="Calibri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524DEE8" wp14:editId="2F12CA29">
                <wp:simplePos x="0" y="0"/>
                <wp:positionH relativeFrom="column">
                  <wp:posOffset>-127635</wp:posOffset>
                </wp:positionH>
                <wp:positionV relativeFrom="paragraph">
                  <wp:posOffset>163195</wp:posOffset>
                </wp:positionV>
                <wp:extent cx="4417059" cy="3308389"/>
                <wp:effectExtent l="0" t="0" r="0" b="6350"/>
                <wp:wrapNone/>
                <wp:docPr id="1167" name="Groupe 1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059" cy="3308389"/>
                          <a:chOff x="0" y="0"/>
                          <a:chExt cx="4417059" cy="3309000"/>
                        </a:xfrm>
                      </wpg:grpSpPr>
                      <wpg:grpSp>
                        <wpg:cNvPr id="51" name="Groupe 51"/>
                        <wpg:cNvGrpSpPr/>
                        <wpg:grpSpPr>
                          <a:xfrm>
                            <a:off x="87601" y="0"/>
                            <a:ext cx="3092298" cy="314325"/>
                            <a:chOff x="62769" y="0"/>
                            <a:chExt cx="3092298" cy="314325"/>
                          </a:xfrm>
                        </wpg:grpSpPr>
                        <pic:pic xmlns:pic="http://schemas.openxmlformats.org/drawingml/2006/picture">
                          <pic:nvPicPr>
                            <pic:cNvPr id="2" name="Graphique 2" descr="Porte-documents avec un remplissage un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769" y="0"/>
                              <a:ext cx="295275" cy="295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9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425" y="0"/>
                              <a:ext cx="2730642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375A8" w14:textId="77777777" w:rsidR="00A40A9D" w:rsidRDefault="00A40A9D" w:rsidP="00A40A9D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 w:rsidRPr="00D54FFA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EXPERIENCES</w:t>
                                </w:r>
                              </w:p>
                              <w:p w14:paraId="5FBFDB1A" w14:textId="77777777" w:rsidR="005E719C" w:rsidRDefault="005E719C" w:rsidP="005E719C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0140"/>
                            <a:ext cx="4417059" cy="2988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6F31B6" w14:textId="57593C9B" w:rsidR="000D777A" w:rsidRPr="008947D0" w:rsidRDefault="00AA5035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Gestionnaire de Stock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2020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2021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– CDD / </w:t>
                              </w:r>
                              <w:r w:rsidR="00334D45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Intérim</w:t>
                              </w:r>
                            </w:p>
                            <w:p w14:paraId="3FD2F3A0" w14:textId="4786E54A" w:rsidR="000D777A" w:rsidRPr="008947D0" w:rsidRDefault="00AA5035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GE Healthcare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Buc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78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1AD9192B" w14:textId="7F845ECA" w:rsidR="000D777A" w:rsidRPr="008947D0" w:rsidRDefault="00AA5035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Réception, Contrôle et Décontamination des machines et valises de sondes</w:t>
                              </w:r>
                            </w:p>
                            <w:p w14:paraId="15A74A82" w14:textId="74CC881E" w:rsidR="000D777A" w:rsidRPr="008947D0" w:rsidRDefault="00AA5035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Mise à disposition des commandes commerciales</w:t>
                              </w:r>
                            </w:p>
                            <w:p w14:paraId="4DE2266E" w14:textId="6A0EA47E" w:rsidR="000D777A" w:rsidRDefault="00AA5035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Gestion des stocks et des demandes pour les enlèvements transporteurs</w:t>
                              </w:r>
                            </w:p>
                            <w:p w14:paraId="21F946E8" w14:textId="4E0AF3F1" w:rsidR="00AA5035" w:rsidRPr="008947D0" w:rsidRDefault="00AA5035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Chargement de machines mises en caisse pour export</w:t>
                              </w:r>
                            </w:p>
                            <w:p w14:paraId="77E9358E" w14:textId="77777777" w:rsidR="000D777A" w:rsidRPr="008947D0" w:rsidRDefault="000D777A" w:rsidP="000D777A">
                              <w:pPr>
                                <w:pStyle w:val="Textedebulles"/>
                                <w:widowControl w:val="0"/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48B8827E" w14:textId="4D3F4B53" w:rsidR="000D777A" w:rsidRPr="008947D0" w:rsidRDefault="00AA5035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Gestionnaire de Stock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2017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2019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 CDI</w:t>
                              </w:r>
                            </w:p>
                            <w:p w14:paraId="697309FE" w14:textId="2FBA107A" w:rsidR="000D777A" w:rsidRPr="008947D0" w:rsidRDefault="006821EF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Distrilog</w:t>
                              </w:r>
                              <w:proofErr w:type="spellEnd"/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,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Emerainville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77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7D533687" w14:textId="1A136D75" w:rsidR="000D777A" w:rsidRPr="008947D0" w:rsidRDefault="006821EF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Réception / Préparation / Gestion des stocks</w:t>
                              </w:r>
                            </w:p>
                            <w:p w14:paraId="3D08B330" w14:textId="76351FE6" w:rsidR="000D777A" w:rsidRDefault="006821EF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Paramétrages réseaux TCP/IP/DNS de photocopieur pro</w:t>
                              </w:r>
                            </w:p>
                            <w:p w14:paraId="2E76E3FD" w14:textId="5B845A2D" w:rsidR="006821EF" w:rsidRPr="006821EF" w:rsidRDefault="006821EF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Contrôle, remise en état, reconditionnement de photocopieur pro Xerox</w:t>
                              </w:r>
                            </w:p>
                            <w:p w14:paraId="5EF12AA2" w14:textId="77777777" w:rsidR="000D777A" w:rsidRPr="00F27349" w:rsidRDefault="000D777A" w:rsidP="000D777A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24DEE8" id="Groupe 1167" o:spid="_x0000_s1050" style="position:absolute;margin-left:-10.05pt;margin-top:12.85pt;width:347.8pt;height:260.5pt;z-index:251727872;mso-width-relative:margin" coordsize="44170,330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">
                <v:group id="Groupe 51" o:spid="_x0000_s1051" style="position:absolute;left:876;width:30922;height:3143" coordorigin="627" coordsize="30922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Graphique 2" o:spid="_x0000_s1052" type="#_x0000_t75" alt="Porte-documents avec un remplissage uni" style="position:absolute;left:627;width:2953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">
                    <v:imagedata r:id="rId50" o:title="Porte-documents avec un remplissage uni"/>
                  </v:shape>
                  <v:shape id="Zone de texte 2" o:spid="_x0000_s1053" type="#_x0000_t202" style="position:absolute;left:4244;width:27306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" filled="f" stroked="f" strokeweight="1pt">
                    <v:textbox>
                      <w:txbxContent>
                        <w:p w14:paraId="6E4375A8" w14:textId="77777777" w:rsidR="00A40A9D" w:rsidRDefault="00A40A9D" w:rsidP="00A40A9D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 w:rsidRPr="00D54FFA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EXPERIENCES</w:t>
                          </w:r>
                        </w:p>
                        <w:p w14:paraId="5FBFDB1A" w14:textId="77777777" w:rsidR="005E719C" w:rsidRDefault="005E719C" w:rsidP="005E719C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shape id="Zone de texte 2" o:spid="_x0000_s1054" type="#_x0000_t202" style="position:absolute;top:3201;width:44170;height:29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376F31B6" w14:textId="57593C9B" w:rsidR="000D777A" w:rsidRPr="008947D0" w:rsidRDefault="00AA5035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>Gestionnaire de Stock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–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>2020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>2021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– CDD / </w:t>
                        </w:r>
                        <w:r w:rsidR="00334D45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>Intérim</w:t>
                        </w:r>
                      </w:p>
                      <w:p w14:paraId="3FD2F3A0" w14:textId="4786E54A" w:rsidR="000D777A" w:rsidRPr="008947D0" w:rsidRDefault="00AA5035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GE Healthcare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Buc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78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)</w:t>
                        </w:r>
                      </w:p>
                      <w:p w14:paraId="1AD9192B" w14:textId="7F845ECA" w:rsidR="000D777A" w:rsidRPr="008947D0" w:rsidRDefault="00AA5035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Réception, Contrôle et Décontamination des machines et valises de sondes</w:t>
                        </w:r>
                      </w:p>
                      <w:p w14:paraId="15A74A82" w14:textId="74CC881E" w:rsidR="000D777A" w:rsidRPr="008947D0" w:rsidRDefault="00AA5035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Mise à disposition des commandes commerciales</w:t>
                        </w:r>
                      </w:p>
                      <w:p w14:paraId="4DE2266E" w14:textId="6A0EA47E" w:rsidR="000D777A" w:rsidRDefault="00AA5035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Gestion des stocks et des demandes pour les enlèvements transporteurs</w:t>
                        </w:r>
                      </w:p>
                      <w:p w14:paraId="21F946E8" w14:textId="4E0AF3F1" w:rsidR="00AA5035" w:rsidRPr="008947D0" w:rsidRDefault="00AA5035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Chargement de machines mises en caisse pour export</w:t>
                        </w:r>
                      </w:p>
                      <w:p w14:paraId="77E9358E" w14:textId="77777777" w:rsidR="000D777A" w:rsidRPr="008947D0" w:rsidRDefault="000D777A" w:rsidP="000D777A">
                        <w:pPr>
                          <w:pStyle w:val="Textedebulles"/>
                          <w:widowControl w:val="0"/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48B8827E" w14:textId="4D3F4B53" w:rsidR="000D777A" w:rsidRPr="008947D0" w:rsidRDefault="00AA5035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>Gestionnaire de Stock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–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>2017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>2019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>– CDI</w:t>
                        </w:r>
                      </w:p>
                      <w:p w14:paraId="697309FE" w14:textId="2FBA107A" w:rsidR="000D777A" w:rsidRPr="008947D0" w:rsidRDefault="006821EF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i/>
                            <w:iCs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Distrilog</w:t>
                        </w:r>
                        <w:proofErr w:type="spellEnd"/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Emerainville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77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)</w:t>
                        </w:r>
                      </w:p>
                      <w:p w14:paraId="7D533687" w14:textId="1A136D75" w:rsidR="000D777A" w:rsidRPr="008947D0" w:rsidRDefault="006821EF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Réception / Préparation / Gestion des stocks</w:t>
                        </w:r>
                      </w:p>
                      <w:p w14:paraId="3D08B330" w14:textId="76351FE6" w:rsidR="000D777A" w:rsidRDefault="006821EF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Paramétrages réseaux TCP/IP/DNS de photocopieur pro</w:t>
                        </w:r>
                      </w:p>
                      <w:p w14:paraId="2E76E3FD" w14:textId="5B845A2D" w:rsidR="006821EF" w:rsidRPr="006821EF" w:rsidRDefault="006821EF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Contrôle, remise en état, reconditionnement de photocopieur pro Xerox</w:t>
                        </w:r>
                      </w:p>
                      <w:p w14:paraId="5EF12AA2" w14:textId="77777777" w:rsidR="000D777A" w:rsidRPr="00F27349" w:rsidRDefault="000D777A" w:rsidP="000D777A">
                        <w:pPr>
                          <w:rPr>
                            <w:sz w:val="18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BE2B6DB" w14:textId="12EA8A7D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3E8BA139" w14:textId="50837DD9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6E26B613" w14:textId="4F27E54E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21649FAB" w14:textId="09C93419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4DDC39B0" w14:textId="31CCDC01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69723853" w14:textId="0916508D" w:rsidR="00F8771A" w:rsidRPr="000D777A" w:rsidRDefault="00F8771A" w:rsidP="00DF1CB4">
      <w:pPr>
        <w:rPr>
          <w:rFonts w:ascii="Century Gothic" w:hAnsi="Century Gothic" w:cs="Calibri"/>
          <w:b/>
          <w:bCs/>
        </w:rPr>
      </w:pPr>
    </w:p>
    <w:sectPr w:rsidR="00F8771A" w:rsidRPr="000D777A" w:rsidSect="00B95CB0">
      <w:footerReference w:type="default" r:id="rId51"/>
      <w:pgSz w:w="11906" w:h="16838" w:code="9"/>
      <w:pgMar w:top="720" w:right="576" w:bottom="720" w:left="576" w:header="706" w:footer="1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F6DA5" w14:textId="77777777" w:rsidR="00DF4981" w:rsidRDefault="00DF4981" w:rsidP="00DF1CB4">
      <w:r>
        <w:separator/>
      </w:r>
    </w:p>
  </w:endnote>
  <w:endnote w:type="continuationSeparator" w:id="0">
    <w:p w14:paraId="3EBD4298" w14:textId="77777777" w:rsidR="00DF4981" w:rsidRDefault="00DF4981" w:rsidP="00DF1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F7AB" w14:textId="63C4845B" w:rsidR="00F62433" w:rsidRPr="005575B2" w:rsidRDefault="00F62433" w:rsidP="00F62433">
    <w:pPr>
      <w:jc w:val="center"/>
      <w:rPr>
        <w:rFonts w:ascii="Corbel" w:hAnsi="Corbel"/>
        <w:lang w:val="en-US"/>
      </w:rPr>
    </w:pPr>
    <w:r w:rsidRPr="005575B2">
      <w:rPr>
        <w:rFonts w:ascii="Corbel" w:hAnsi="Corbel"/>
        <w:lang w:val="en-US"/>
      </w:rPr>
      <w:t xml:space="preserve">Contact </w:t>
    </w:r>
    <w:proofErr w:type="gramStart"/>
    <w:r w:rsidRPr="005575B2">
      <w:rPr>
        <w:rFonts w:ascii="Corbel" w:hAnsi="Corbel"/>
        <w:lang w:val="en-US"/>
      </w:rPr>
      <w:t>ENS</w:t>
    </w:r>
    <w:r w:rsidR="005575B2" w:rsidRPr="005575B2">
      <w:rPr>
        <w:rFonts w:ascii="Corbel" w:hAnsi="Corbel"/>
        <w:lang w:val="en-US"/>
      </w:rPr>
      <w:t>ITECH</w:t>
    </w:r>
    <w:r w:rsidRPr="005575B2">
      <w:rPr>
        <w:rFonts w:ascii="Corbel" w:hAnsi="Corbel"/>
        <w:lang w:val="en-US"/>
      </w:rPr>
      <w:t> :</w:t>
    </w:r>
    <w:proofErr w:type="gramEnd"/>
    <w:r w:rsidRPr="005575B2">
      <w:rPr>
        <w:rFonts w:ascii="Corbel" w:hAnsi="Corbel"/>
        <w:lang w:val="en-US"/>
      </w:rPr>
      <w:t xml:space="preserve"> M. </w:t>
    </w:r>
    <w:proofErr w:type="spellStart"/>
    <w:r w:rsidRPr="005575B2">
      <w:rPr>
        <w:rFonts w:ascii="Corbel" w:hAnsi="Corbel"/>
        <w:lang w:val="en-US"/>
      </w:rPr>
      <w:t>Simoulin</w:t>
    </w:r>
    <w:proofErr w:type="spellEnd"/>
    <w:r w:rsidRPr="005575B2">
      <w:rPr>
        <w:rFonts w:ascii="Corbel" w:hAnsi="Corbel"/>
        <w:lang w:val="en-US"/>
      </w:rPr>
      <w:t xml:space="preserve"> - 01.61.38.</w:t>
    </w:r>
    <w:r w:rsidR="004E79C1" w:rsidRPr="005575B2">
      <w:rPr>
        <w:rFonts w:ascii="Corbel" w:hAnsi="Corbel"/>
        <w:lang w:val="en-US"/>
      </w:rPr>
      <w:t>41</w:t>
    </w:r>
    <w:r w:rsidRPr="005575B2">
      <w:rPr>
        <w:rFonts w:ascii="Corbel" w:hAnsi="Corbel"/>
        <w:lang w:val="en-US"/>
      </w:rPr>
      <w:t>.</w:t>
    </w:r>
    <w:r w:rsidR="004E79C1" w:rsidRPr="005575B2">
      <w:rPr>
        <w:rFonts w:ascii="Corbel" w:hAnsi="Corbel"/>
        <w:lang w:val="en-US"/>
      </w:rPr>
      <w:t>8</w:t>
    </w:r>
    <w:r w:rsidRPr="005575B2">
      <w:rPr>
        <w:rFonts w:ascii="Corbel" w:hAnsi="Corbel"/>
        <w:lang w:val="en-US"/>
      </w:rPr>
      <w:t>5 - partenariat@ensup.eu</w:t>
    </w:r>
  </w:p>
  <w:p w14:paraId="08F53DC1" w14:textId="77777777" w:rsidR="00F62433" w:rsidRPr="005575B2" w:rsidRDefault="00F62433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32C43" w14:textId="77777777" w:rsidR="00DF4981" w:rsidRDefault="00DF4981" w:rsidP="00DF1CB4">
      <w:r>
        <w:separator/>
      </w:r>
    </w:p>
  </w:footnote>
  <w:footnote w:type="continuationSeparator" w:id="0">
    <w:p w14:paraId="5CDAFE79" w14:textId="77777777" w:rsidR="00DF4981" w:rsidRDefault="00DF4981" w:rsidP="00DF1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alt="Smartphone contour" style="width:14.25pt;height:27.7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" o:bullet="t">
        <v:imagedata r:id="rId1" o:title="" cropleft="-23048f" cropright="-22647f"/>
      </v:shape>
    </w:pict>
  </w:numPicBullet>
  <w:numPicBullet w:numPicBulletId="1">
    <w:pict>
      <v:shape id="_x0000_i1043" type="#_x0000_t75" style="width:14.25pt;height:14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" o:bullet="t">
        <v:imagedata r:id="rId2" o:title=""/>
      </v:shape>
    </w:pict>
  </w:numPicBullet>
  <w:numPicBullet w:numPicBulletId="2">
    <w:pict>
      <v:shape id="_x0000_i1044" type="#_x0000_t75" style="width:173.25pt;height:173.25pt;visibility:visible;mso-wrap-style:square" o:bullet="t">
        <v:imagedata r:id="rId3" o:title=""/>
      </v:shape>
    </w:pict>
  </w:numPicBullet>
  <w:numPicBullet w:numPicBulletId="3">
    <w:pict>
      <v:shape id="_x0000_i1045" type="#_x0000_t75" style="width:14.25pt;height:14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" o:bullet="t">
        <v:imagedata r:id="rId4" o:title="" cropbottom="-1049f"/>
      </v:shape>
    </w:pict>
  </w:numPicBullet>
  <w:abstractNum w:abstractNumId="0" w15:restartNumberingAfterBreak="0">
    <w:nsid w:val="FFFFFF7C"/>
    <w:multiLevelType w:val="singleLevel"/>
    <w:tmpl w:val="91387A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4EC9C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46A17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5E0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028B6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534EA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C304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2344B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E44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466F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9032F8"/>
    <w:multiLevelType w:val="hybridMultilevel"/>
    <w:tmpl w:val="3EBAF7DE"/>
    <w:lvl w:ilvl="0" w:tplc="040C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 w15:restartNumberingAfterBreak="0">
    <w:nsid w:val="0E23126A"/>
    <w:multiLevelType w:val="hybridMultilevel"/>
    <w:tmpl w:val="3E2EE3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2A72CA"/>
    <w:multiLevelType w:val="hybridMultilevel"/>
    <w:tmpl w:val="1040BCF8"/>
    <w:lvl w:ilvl="0" w:tplc="A7EA5B54">
      <w:start w:val="1"/>
      <w:numFmt w:val="bullet"/>
      <w:pStyle w:val="Paragraphedeliste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40202"/>
    <w:multiLevelType w:val="multilevel"/>
    <w:tmpl w:val="689A4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C7A3C4F"/>
    <w:multiLevelType w:val="hybridMultilevel"/>
    <w:tmpl w:val="DE88A0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A86"/>
    <w:multiLevelType w:val="hybridMultilevel"/>
    <w:tmpl w:val="4DDA0D7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5D1F1A"/>
    <w:multiLevelType w:val="hybridMultilevel"/>
    <w:tmpl w:val="D57A50F2"/>
    <w:lvl w:ilvl="0" w:tplc="92067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E0919"/>
    <w:multiLevelType w:val="hybridMultilevel"/>
    <w:tmpl w:val="66D0980E"/>
    <w:lvl w:ilvl="0" w:tplc="C3AC453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728F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1CAE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4E97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AE50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164CE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F0A2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C4FA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087A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93975335">
    <w:abstractNumId w:val="0"/>
  </w:num>
  <w:num w:numId="2" w16cid:durableId="462965405">
    <w:abstractNumId w:val="1"/>
  </w:num>
  <w:num w:numId="3" w16cid:durableId="1666394040">
    <w:abstractNumId w:val="2"/>
  </w:num>
  <w:num w:numId="4" w16cid:durableId="1102798160">
    <w:abstractNumId w:val="3"/>
  </w:num>
  <w:num w:numId="5" w16cid:durableId="1322201376">
    <w:abstractNumId w:val="8"/>
  </w:num>
  <w:num w:numId="6" w16cid:durableId="404034280">
    <w:abstractNumId w:val="4"/>
  </w:num>
  <w:num w:numId="7" w16cid:durableId="219900326">
    <w:abstractNumId w:val="5"/>
  </w:num>
  <w:num w:numId="8" w16cid:durableId="755324854">
    <w:abstractNumId w:val="6"/>
  </w:num>
  <w:num w:numId="9" w16cid:durableId="1251114633">
    <w:abstractNumId w:val="7"/>
  </w:num>
  <w:num w:numId="10" w16cid:durableId="826826677">
    <w:abstractNumId w:val="9"/>
  </w:num>
  <w:num w:numId="11" w16cid:durableId="1995064310">
    <w:abstractNumId w:val="12"/>
  </w:num>
  <w:num w:numId="12" w16cid:durableId="1272975834">
    <w:abstractNumId w:val="18"/>
  </w:num>
  <w:num w:numId="13" w16cid:durableId="1476486465">
    <w:abstractNumId w:val="13"/>
  </w:num>
  <w:num w:numId="14" w16cid:durableId="673844598">
    <w:abstractNumId w:val="15"/>
  </w:num>
  <w:num w:numId="15" w16cid:durableId="1018779422">
    <w:abstractNumId w:val="17"/>
  </w:num>
  <w:num w:numId="16" w16cid:durableId="711343042">
    <w:abstractNumId w:val="16"/>
  </w:num>
  <w:num w:numId="17" w16cid:durableId="340592750">
    <w:abstractNumId w:val="11"/>
  </w:num>
  <w:num w:numId="18" w16cid:durableId="1410078450">
    <w:abstractNumId w:val="14"/>
  </w:num>
  <w:num w:numId="19" w16cid:durableId="2143906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4A"/>
    <w:rsid w:val="00000413"/>
    <w:rsid w:val="000034C8"/>
    <w:rsid w:val="00007F3B"/>
    <w:rsid w:val="00023376"/>
    <w:rsid w:val="0003577E"/>
    <w:rsid w:val="0004016D"/>
    <w:rsid w:val="00041A64"/>
    <w:rsid w:val="00057A6D"/>
    <w:rsid w:val="0006379F"/>
    <w:rsid w:val="00070C74"/>
    <w:rsid w:val="000770B4"/>
    <w:rsid w:val="000C4FE5"/>
    <w:rsid w:val="000D0A91"/>
    <w:rsid w:val="000D3E25"/>
    <w:rsid w:val="000D777A"/>
    <w:rsid w:val="000E1436"/>
    <w:rsid w:val="00103562"/>
    <w:rsid w:val="00110CB5"/>
    <w:rsid w:val="001112D3"/>
    <w:rsid w:val="00113671"/>
    <w:rsid w:val="001164D3"/>
    <w:rsid w:val="001304B6"/>
    <w:rsid w:val="00132076"/>
    <w:rsid w:val="001337FE"/>
    <w:rsid w:val="00135BBA"/>
    <w:rsid w:val="001624CF"/>
    <w:rsid w:val="00184627"/>
    <w:rsid w:val="00193A1B"/>
    <w:rsid w:val="00196903"/>
    <w:rsid w:val="001B3A3F"/>
    <w:rsid w:val="001C2B41"/>
    <w:rsid w:val="001C2DB3"/>
    <w:rsid w:val="001D56E9"/>
    <w:rsid w:val="001D75A1"/>
    <w:rsid w:val="001E2F66"/>
    <w:rsid w:val="001E41F8"/>
    <w:rsid w:val="001F1615"/>
    <w:rsid w:val="001F623A"/>
    <w:rsid w:val="0020334C"/>
    <w:rsid w:val="00206009"/>
    <w:rsid w:val="002125FA"/>
    <w:rsid w:val="002129E4"/>
    <w:rsid w:val="00221BEF"/>
    <w:rsid w:val="002400C0"/>
    <w:rsid w:val="00241804"/>
    <w:rsid w:val="00261E36"/>
    <w:rsid w:val="00266C76"/>
    <w:rsid w:val="002738A8"/>
    <w:rsid w:val="00284B3C"/>
    <w:rsid w:val="0028583F"/>
    <w:rsid w:val="002A03C9"/>
    <w:rsid w:val="002B05C1"/>
    <w:rsid w:val="002B6F5E"/>
    <w:rsid w:val="002B73E2"/>
    <w:rsid w:val="002B7D65"/>
    <w:rsid w:val="002D1350"/>
    <w:rsid w:val="002D217E"/>
    <w:rsid w:val="002D3AB8"/>
    <w:rsid w:val="002E5807"/>
    <w:rsid w:val="002E6455"/>
    <w:rsid w:val="002F559F"/>
    <w:rsid w:val="00301794"/>
    <w:rsid w:val="00321570"/>
    <w:rsid w:val="003300C3"/>
    <w:rsid w:val="00334D45"/>
    <w:rsid w:val="00334DAA"/>
    <w:rsid w:val="003374E7"/>
    <w:rsid w:val="0034202C"/>
    <w:rsid w:val="003635C1"/>
    <w:rsid w:val="00373C64"/>
    <w:rsid w:val="0038030F"/>
    <w:rsid w:val="0038331F"/>
    <w:rsid w:val="003851CB"/>
    <w:rsid w:val="00391296"/>
    <w:rsid w:val="003913A7"/>
    <w:rsid w:val="00397554"/>
    <w:rsid w:val="003B1564"/>
    <w:rsid w:val="003E28A0"/>
    <w:rsid w:val="003E6057"/>
    <w:rsid w:val="003F4E0E"/>
    <w:rsid w:val="003F6675"/>
    <w:rsid w:val="004054C0"/>
    <w:rsid w:val="00407B49"/>
    <w:rsid w:val="00413477"/>
    <w:rsid w:val="00417400"/>
    <w:rsid w:val="004348FE"/>
    <w:rsid w:val="004349E8"/>
    <w:rsid w:val="004363BF"/>
    <w:rsid w:val="0043749B"/>
    <w:rsid w:val="00441D47"/>
    <w:rsid w:val="00446710"/>
    <w:rsid w:val="00455250"/>
    <w:rsid w:val="0046119B"/>
    <w:rsid w:val="004671FF"/>
    <w:rsid w:val="004704B8"/>
    <w:rsid w:val="00484A76"/>
    <w:rsid w:val="00487282"/>
    <w:rsid w:val="004930F4"/>
    <w:rsid w:val="004A586E"/>
    <w:rsid w:val="004D1253"/>
    <w:rsid w:val="004E15BB"/>
    <w:rsid w:val="004E79C1"/>
    <w:rsid w:val="004F40CD"/>
    <w:rsid w:val="004F56D2"/>
    <w:rsid w:val="00503AF3"/>
    <w:rsid w:val="00510F35"/>
    <w:rsid w:val="00515344"/>
    <w:rsid w:val="00547F84"/>
    <w:rsid w:val="005575B2"/>
    <w:rsid w:val="00560EA0"/>
    <w:rsid w:val="005619F6"/>
    <w:rsid w:val="00563603"/>
    <w:rsid w:val="00566693"/>
    <w:rsid w:val="0058190F"/>
    <w:rsid w:val="00584B3F"/>
    <w:rsid w:val="00585AC5"/>
    <w:rsid w:val="005862F0"/>
    <w:rsid w:val="00591958"/>
    <w:rsid w:val="005969EA"/>
    <w:rsid w:val="005A51F1"/>
    <w:rsid w:val="005A601E"/>
    <w:rsid w:val="005D4F69"/>
    <w:rsid w:val="005D5CD6"/>
    <w:rsid w:val="005E09DE"/>
    <w:rsid w:val="005E719C"/>
    <w:rsid w:val="005F233F"/>
    <w:rsid w:val="005F5561"/>
    <w:rsid w:val="006061CA"/>
    <w:rsid w:val="00606F32"/>
    <w:rsid w:val="00615982"/>
    <w:rsid w:val="0061618C"/>
    <w:rsid w:val="006214E2"/>
    <w:rsid w:val="0062597E"/>
    <w:rsid w:val="0062793E"/>
    <w:rsid w:val="00630A14"/>
    <w:rsid w:val="00630E38"/>
    <w:rsid w:val="00633FCE"/>
    <w:rsid w:val="006718D6"/>
    <w:rsid w:val="006741F6"/>
    <w:rsid w:val="00675418"/>
    <w:rsid w:val="00680892"/>
    <w:rsid w:val="0068162F"/>
    <w:rsid w:val="006821EF"/>
    <w:rsid w:val="00682662"/>
    <w:rsid w:val="006876C8"/>
    <w:rsid w:val="00693839"/>
    <w:rsid w:val="0069386B"/>
    <w:rsid w:val="006A6AAF"/>
    <w:rsid w:val="006A75D2"/>
    <w:rsid w:val="006C23D8"/>
    <w:rsid w:val="006C3670"/>
    <w:rsid w:val="006C3741"/>
    <w:rsid w:val="006C60E6"/>
    <w:rsid w:val="006D3A31"/>
    <w:rsid w:val="006D4D9A"/>
    <w:rsid w:val="006F4539"/>
    <w:rsid w:val="007109B5"/>
    <w:rsid w:val="007169E5"/>
    <w:rsid w:val="00717268"/>
    <w:rsid w:val="00725EE5"/>
    <w:rsid w:val="00733DE2"/>
    <w:rsid w:val="007357EA"/>
    <w:rsid w:val="00737601"/>
    <w:rsid w:val="0074419E"/>
    <w:rsid w:val="00765389"/>
    <w:rsid w:val="00765A88"/>
    <w:rsid w:val="007679A7"/>
    <w:rsid w:val="00775A11"/>
    <w:rsid w:val="0079117E"/>
    <w:rsid w:val="00794945"/>
    <w:rsid w:val="00794F28"/>
    <w:rsid w:val="00797269"/>
    <w:rsid w:val="007A7DE0"/>
    <w:rsid w:val="007B03F5"/>
    <w:rsid w:val="007C095B"/>
    <w:rsid w:val="008016F0"/>
    <w:rsid w:val="00801F71"/>
    <w:rsid w:val="0080278E"/>
    <w:rsid w:val="008166F7"/>
    <w:rsid w:val="00817D89"/>
    <w:rsid w:val="00817F3C"/>
    <w:rsid w:val="0082277A"/>
    <w:rsid w:val="00824287"/>
    <w:rsid w:val="00824723"/>
    <w:rsid w:val="0082657C"/>
    <w:rsid w:val="008301B1"/>
    <w:rsid w:val="008543E3"/>
    <w:rsid w:val="00883B08"/>
    <w:rsid w:val="008841A5"/>
    <w:rsid w:val="00891A02"/>
    <w:rsid w:val="008947D0"/>
    <w:rsid w:val="0089692B"/>
    <w:rsid w:val="008A694C"/>
    <w:rsid w:val="008C2340"/>
    <w:rsid w:val="008D13B7"/>
    <w:rsid w:val="008E118A"/>
    <w:rsid w:val="008E1F11"/>
    <w:rsid w:val="008E28DC"/>
    <w:rsid w:val="008E6297"/>
    <w:rsid w:val="008F22DB"/>
    <w:rsid w:val="00911AB0"/>
    <w:rsid w:val="00916983"/>
    <w:rsid w:val="009259EF"/>
    <w:rsid w:val="009269AB"/>
    <w:rsid w:val="009307B6"/>
    <w:rsid w:val="0093635D"/>
    <w:rsid w:val="00943360"/>
    <w:rsid w:val="00956168"/>
    <w:rsid w:val="009835F5"/>
    <w:rsid w:val="0099153F"/>
    <w:rsid w:val="009920AD"/>
    <w:rsid w:val="009A6D06"/>
    <w:rsid w:val="009B0A9F"/>
    <w:rsid w:val="009B1DE5"/>
    <w:rsid w:val="009C1FB3"/>
    <w:rsid w:val="00A10CDE"/>
    <w:rsid w:val="00A15FAA"/>
    <w:rsid w:val="00A172DB"/>
    <w:rsid w:val="00A240BD"/>
    <w:rsid w:val="00A24AE5"/>
    <w:rsid w:val="00A26733"/>
    <w:rsid w:val="00A32239"/>
    <w:rsid w:val="00A40A9D"/>
    <w:rsid w:val="00A510EB"/>
    <w:rsid w:val="00A520FA"/>
    <w:rsid w:val="00A5486C"/>
    <w:rsid w:val="00A6297B"/>
    <w:rsid w:val="00A80DBD"/>
    <w:rsid w:val="00A875AB"/>
    <w:rsid w:val="00A87EBC"/>
    <w:rsid w:val="00AA05CD"/>
    <w:rsid w:val="00AA5035"/>
    <w:rsid w:val="00AB03FA"/>
    <w:rsid w:val="00AC62DE"/>
    <w:rsid w:val="00AD0DDD"/>
    <w:rsid w:val="00AD4858"/>
    <w:rsid w:val="00AD6FA4"/>
    <w:rsid w:val="00AD7DE8"/>
    <w:rsid w:val="00AE5BCA"/>
    <w:rsid w:val="00AF01E2"/>
    <w:rsid w:val="00AF4060"/>
    <w:rsid w:val="00B05B2D"/>
    <w:rsid w:val="00B16330"/>
    <w:rsid w:val="00B25E4E"/>
    <w:rsid w:val="00B27CA8"/>
    <w:rsid w:val="00B304F6"/>
    <w:rsid w:val="00B367E5"/>
    <w:rsid w:val="00B4503C"/>
    <w:rsid w:val="00B5312B"/>
    <w:rsid w:val="00B67A2A"/>
    <w:rsid w:val="00B771E0"/>
    <w:rsid w:val="00B84305"/>
    <w:rsid w:val="00B86E73"/>
    <w:rsid w:val="00B9452E"/>
    <w:rsid w:val="00B95CB0"/>
    <w:rsid w:val="00BB33BD"/>
    <w:rsid w:val="00BC002C"/>
    <w:rsid w:val="00BC34CD"/>
    <w:rsid w:val="00BD2A7D"/>
    <w:rsid w:val="00BD51CC"/>
    <w:rsid w:val="00BE611F"/>
    <w:rsid w:val="00BF5F49"/>
    <w:rsid w:val="00C014E3"/>
    <w:rsid w:val="00C026C7"/>
    <w:rsid w:val="00C11EEA"/>
    <w:rsid w:val="00C21183"/>
    <w:rsid w:val="00C36B32"/>
    <w:rsid w:val="00C37713"/>
    <w:rsid w:val="00C4076B"/>
    <w:rsid w:val="00C409CB"/>
    <w:rsid w:val="00C42D7D"/>
    <w:rsid w:val="00C46A1C"/>
    <w:rsid w:val="00C52F09"/>
    <w:rsid w:val="00C62121"/>
    <w:rsid w:val="00C71F2B"/>
    <w:rsid w:val="00C7659D"/>
    <w:rsid w:val="00C84EE3"/>
    <w:rsid w:val="00C90A8A"/>
    <w:rsid w:val="00C94FA2"/>
    <w:rsid w:val="00C97CB5"/>
    <w:rsid w:val="00CA3714"/>
    <w:rsid w:val="00CC78D6"/>
    <w:rsid w:val="00CD0423"/>
    <w:rsid w:val="00CD3336"/>
    <w:rsid w:val="00CF71DE"/>
    <w:rsid w:val="00D03437"/>
    <w:rsid w:val="00D06709"/>
    <w:rsid w:val="00D34247"/>
    <w:rsid w:val="00D34C56"/>
    <w:rsid w:val="00D42D76"/>
    <w:rsid w:val="00D519CE"/>
    <w:rsid w:val="00D54FFA"/>
    <w:rsid w:val="00D564B5"/>
    <w:rsid w:val="00D56AA7"/>
    <w:rsid w:val="00D66FD2"/>
    <w:rsid w:val="00D7020A"/>
    <w:rsid w:val="00D74AC5"/>
    <w:rsid w:val="00D74C88"/>
    <w:rsid w:val="00D8008D"/>
    <w:rsid w:val="00D946CF"/>
    <w:rsid w:val="00DA24A4"/>
    <w:rsid w:val="00DC4AD1"/>
    <w:rsid w:val="00DC5BED"/>
    <w:rsid w:val="00DD19F7"/>
    <w:rsid w:val="00DD3367"/>
    <w:rsid w:val="00DE1575"/>
    <w:rsid w:val="00DE5D3D"/>
    <w:rsid w:val="00DF0ADB"/>
    <w:rsid w:val="00DF1CB4"/>
    <w:rsid w:val="00DF4981"/>
    <w:rsid w:val="00E1194A"/>
    <w:rsid w:val="00E14266"/>
    <w:rsid w:val="00E25E20"/>
    <w:rsid w:val="00E4482E"/>
    <w:rsid w:val="00E506F9"/>
    <w:rsid w:val="00E60A92"/>
    <w:rsid w:val="00E76E4A"/>
    <w:rsid w:val="00EA0F9E"/>
    <w:rsid w:val="00EC5267"/>
    <w:rsid w:val="00ED27C5"/>
    <w:rsid w:val="00ED7895"/>
    <w:rsid w:val="00EF4BAD"/>
    <w:rsid w:val="00EF5A02"/>
    <w:rsid w:val="00F00FEA"/>
    <w:rsid w:val="00F155D0"/>
    <w:rsid w:val="00F22C60"/>
    <w:rsid w:val="00F23119"/>
    <w:rsid w:val="00F271C5"/>
    <w:rsid w:val="00F27349"/>
    <w:rsid w:val="00F32D17"/>
    <w:rsid w:val="00F332F5"/>
    <w:rsid w:val="00F3631D"/>
    <w:rsid w:val="00F515B6"/>
    <w:rsid w:val="00F550F4"/>
    <w:rsid w:val="00F55D62"/>
    <w:rsid w:val="00F5798F"/>
    <w:rsid w:val="00F62433"/>
    <w:rsid w:val="00F65507"/>
    <w:rsid w:val="00F65BA5"/>
    <w:rsid w:val="00F67E9B"/>
    <w:rsid w:val="00F70797"/>
    <w:rsid w:val="00F8771A"/>
    <w:rsid w:val="00F92C55"/>
    <w:rsid w:val="00F962C1"/>
    <w:rsid w:val="00FA4DB0"/>
    <w:rsid w:val="00FB5AC0"/>
    <w:rsid w:val="00FC2758"/>
    <w:rsid w:val="00FC66A5"/>
    <w:rsid w:val="00FC7472"/>
    <w:rsid w:val="00FE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8716B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DF1CB4"/>
    <w:rPr>
      <w:rFonts w:cstheme="minorHAnsi"/>
      <w:sz w:val="20"/>
    </w:rPr>
  </w:style>
  <w:style w:type="paragraph" w:styleId="Titre1">
    <w:name w:val="heading 1"/>
    <w:basedOn w:val="Normal"/>
    <w:next w:val="Normal"/>
    <w:link w:val="Titre1Car"/>
    <w:qFormat/>
    <w:rsid w:val="00FA4DB0"/>
    <w:pPr>
      <w:keepNext/>
      <w:keepLines/>
      <w:jc w:val="center"/>
      <w:outlineLvl w:val="0"/>
    </w:pPr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paragraph" w:styleId="Titre2">
    <w:name w:val="heading 2"/>
    <w:basedOn w:val="Normal"/>
    <w:next w:val="Normal"/>
    <w:link w:val="Titre2Car"/>
    <w:uiPriority w:val="1"/>
    <w:qFormat/>
    <w:rsid w:val="00FA4DB0"/>
    <w:pPr>
      <w:keepNext/>
      <w:keepLines/>
      <w:spacing w:before="40"/>
      <w:jc w:val="center"/>
      <w:outlineLvl w:val="1"/>
    </w:pPr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2"/>
    <w:qFormat/>
    <w:rsid w:val="00FA4DB0"/>
    <w:pPr>
      <w:keepNext/>
      <w:keepLines/>
      <w:spacing w:after="40"/>
      <w:ind w:left="170"/>
      <w:outlineLvl w:val="2"/>
    </w:pPr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3AB8"/>
    <w:rPr>
      <w:sz w:val="16"/>
    </w:rPr>
  </w:style>
  <w:style w:type="paragraph" w:styleId="Pieddepage">
    <w:name w:val="footer"/>
    <w:basedOn w:val="Normal"/>
    <w:link w:val="PieddepageC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3AB8"/>
    <w:rPr>
      <w:sz w:val="16"/>
    </w:rPr>
  </w:style>
  <w:style w:type="paragraph" w:styleId="Textedebulles">
    <w:name w:val="Balloon Text"/>
    <w:basedOn w:val="Normal"/>
    <w:link w:val="TextedebullesCar"/>
    <w:rsid w:val="00D06709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2D3AB8"/>
    <w:rPr>
      <w:rFonts w:ascii="Times New Roman" w:hAnsi="Times New Roman" w:cs="Times New Roman"/>
      <w:sz w:val="18"/>
      <w:szCs w:val="18"/>
    </w:rPr>
  </w:style>
  <w:style w:type="table" w:styleId="Grilledutableau">
    <w:name w:val="Table Grid"/>
    <w:basedOn w:val="TableauNormal"/>
    <w:uiPriority w:val="39"/>
    <w:rsid w:val="00D06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2D3AB8"/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character" w:customStyle="1" w:styleId="Titre2Car">
    <w:name w:val="Titre 2 Car"/>
    <w:basedOn w:val="Policepardfaut"/>
    <w:link w:val="Titre2"/>
    <w:uiPriority w:val="1"/>
    <w:rsid w:val="002D3AB8"/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character" w:customStyle="1" w:styleId="Titre3Car">
    <w:name w:val="Titre 3 Car"/>
    <w:basedOn w:val="Policepardfaut"/>
    <w:link w:val="Titre3"/>
    <w:uiPriority w:val="2"/>
    <w:rsid w:val="002D3AB8"/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paragraph" w:customStyle="1" w:styleId="Texte">
    <w:name w:val="Texte"/>
    <w:basedOn w:val="Normal"/>
    <w:uiPriority w:val="3"/>
    <w:qFormat/>
    <w:rsid w:val="00FA4DB0"/>
    <w:pPr>
      <w:spacing w:line="288" w:lineRule="auto"/>
      <w:ind w:left="170" w:right="113"/>
    </w:pPr>
    <w:rPr>
      <w:color w:val="404040" w:themeColor="text1" w:themeTint="BF"/>
      <w:sz w:val="22"/>
    </w:rPr>
  </w:style>
  <w:style w:type="paragraph" w:customStyle="1" w:styleId="Dates">
    <w:name w:val="Dates"/>
    <w:basedOn w:val="Normal"/>
    <w:uiPriority w:val="4"/>
    <w:qFormat/>
    <w:rsid w:val="00FA4DB0"/>
    <w:pPr>
      <w:ind w:left="170"/>
    </w:pPr>
    <w:rPr>
      <w:b/>
      <w:color w:val="2C3B57" w:themeColor="text2"/>
    </w:rPr>
  </w:style>
  <w:style w:type="paragraph" w:styleId="Paragraphedeliste">
    <w:name w:val="List Paragraph"/>
    <w:basedOn w:val="Normal"/>
    <w:uiPriority w:val="6"/>
    <w:qFormat/>
    <w:rsid w:val="00110CB5"/>
    <w:pPr>
      <w:numPr>
        <w:numId w:val="11"/>
      </w:numPr>
      <w:spacing w:before="80" w:line="360" w:lineRule="auto"/>
      <w:ind w:left="527" w:hanging="357"/>
      <w:contextualSpacing/>
    </w:pPr>
    <w:rPr>
      <w:rFonts w:ascii="Gill Sans MT" w:hAnsi="Gill Sans MT" w:cs="Times New Roman (Body CS)"/>
      <w:caps/>
      <w:color w:val="000000" w:themeColor="text1"/>
      <w:spacing w:val="-6"/>
      <w:sz w:val="22"/>
    </w:rPr>
  </w:style>
  <w:style w:type="character" w:styleId="Textedelespacerserv">
    <w:name w:val="Placeholder Text"/>
    <w:basedOn w:val="Policepardfaut"/>
    <w:uiPriority w:val="99"/>
    <w:semiHidden/>
    <w:rsid w:val="00FA4DB0"/>
    <w:rPr>
      <w:color w:val="808080"/>
    </w:rPr>
  </w:style>
  <w:style w:type="character" w:styleId="Accentuation">
    <w:name w:val="Emphasis"/>
    <w:basedOn w:val="Policepardfaut"/>
    <w:uiPriority w:val="20"/>
    <w:qFormat/>
    <w:rsid w:val="00DF1CB4"/>
    <w:rPr>
      <w:b/>
      <w:i w:val="0"/>
      <w:iCs/>
    </w:rPr>
  </w:style>
  <w:style w:type="character" w:styleId="Lienhypertexte">
    <w:name w:val="Hyperlink"/>
    <w:basedOn w:val="Policepardfaut"/>
    <w:uiPriority w:val="99"/>
    <w:unhideWhenUsed/>
    <w:rsid w:val="004349E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57A6D"/>
    <w:rPr>
      <w:color w:val="605E5C"/>
      <w:shd w:val="clear" w:color="auto" w:fill="E1DFDD"/>
    </w:rPr>
  </w:style>
  <w:style w:type="character" w:customStyle="1" w:styleId="jsgrdq">
    <w:name w:val="jsgrdq"/>
    <w:basedOn w:val="Policepardfaut"/>
    <w:rsid w:val="006C3670"/>
  </w:style>
  <w:style w:type="character" w:styleId="Lienhypertextesuivivisit">
    <w:name w:val="FollowedHyperlink"/>
    <w:basedOn w:val="Policepardfaut"/>
    <w:uiPriority w:val="99"/>
    <w:semiHidden/>
    <w:rsid w:val="00FB5A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5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microsoft.com/office/2007/relationships/hdphoto" Target="media/hdphoto2.wdp"/><Relationship Id="rId42" Type="http://schemas.openxmlformats.org/officeDocument/2006/relationships/image" Target="media/image30.png"/><Relationship Id="rId47" Type="http://schemas.openxmlformats.org/officeDocument/2006/relationships/hyperlink" Target="https://la-fringale-street-food.com/" TargetMode="External"/><Relationship Id="rId50" Type="http://schemas.openxmlformats.org/officeDocument/2006/relationships/image" Target="media/image3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svg"/><Relationship Id="rId29" Type="http://schemas.openxmlformats.org/officeDocument/2006/relationships/hyperlink" Target="https://www.linkedin.com/in/damien-mezieres-64132916b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3.sv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la-fringale-street-food.com/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2.sv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hyperlink" Target="https://www.linkedin.com/in/damien-mezieres-64132916b/" TargetMode="External"/><Relationship Id="rId35" Type="http://schemas.openxmlformats.org/officeDocument/2006/relationships/hyperlink" Target="https://github.com/Dio78210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6.svg"/><Relationship Id="rId46" Type="http://schemas.openxmlformats.org/officeDocument/2006/relationships/image" Target="media/image33.png"/><Relationship Id="rId20" Type="http://schemas.openxmlformats.org/officeDocument/2006/relationships/image" Target="media/image13.svg"/><Relationship Id="rId41" Type="http://schemas.openxmlformats.org/officeDocument/2006/relationships/image" Target="media/image29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io78210" TargetMode="External"/><Relationship Id="rId49" Type="http://schemas.openxmlformats.org/officeDocument/2006/relationships/image" Target="media/image35.sv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bouteiller\AppData\Roaming\Microsoft\Templates\CV%20moderne%20organis&#233;.dotx" TargetMode="External"/></Relationships>
</file>

<file path=word/theme/theme1.xml><?xml version="1.0" encoding="utf-8"?>
<a:theme xmlns:a="http://schemas.openxmlformats.org/drawingml/2006/main" name="ModernResume">
  <a:themeElements>
    <a:clrScheme name="ModernResume 1">
      <a:dk1>
        <a:srgbClr val="000000"/>
      </a:dk1>
      <a:lt1>
        <a:srgbClr val="FFFFFF"/>
      </a:lt1>
      <a:dk2>
        <a:srgbClr val="2C3B57"/>
      </a:dk2>
      <a:lt2>
        <a:srgbClr val="CADEE5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1">
      <a:majorFont>
        <a:latin typeface="Franklin Gothic Medium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odernResume" id="{B79958AF-6D2F-8E47-B31C-9D77199320A6}" vid="{735B7FF7-6B85-2E43-9A7F-201390A7BE5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Status xmlns="71af3243-3dd4-4a8d-8c0d-dd76da1f02a5">Not started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FEFD4-54E2-43C2-B579-757DDE7F1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ED917E-6B3F-4995-8090-FD9CFEE660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735428-6F95-4096-840F-2DD96B16B62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9A071E88-69A5-4986-9734-1E27FD0C7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moderne organisé.dotx</Template>
  <TotalTime>0</TotalTime>
  <Pages>1</Pages>
  <Words>29</Words>
  <Characters>160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2023-06-08T14:05:00Z</dcterms:created>
  <dcterms:modified xsi:type="dcterms:W3CDTF">2023-06-11T14:00:00Z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